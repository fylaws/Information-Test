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Pr="00C133D7" w:rsidR="00C133D7" w:rsidP="00C133D7" w:rsidRDefault="00C133D7" w14:paraId="2A809D04" w14:textId="3DF30CA2">
      <w:pPr>
        <w:jc w:val="center"/>
        <w:rPr>
          <w:b/>
          <w:sz w:val="56"/>
          <w:szCs w:val="56"/>
        </w:rPr>
      </w:pPr>
    </w:p>
    <w:p w:rsidRPr="0090072D" w:rsidR="00C133D7" w:rsidP="00586792" w:rsidRDefault="00A674A9" w14:paraId="23146CA2" w14:textId="30387B7E">
      <w:pPr>
        <w:rPr>
          <w:b/>
        </w:rPr>
      </w:pPr>
      <w:bookmarkStart w:name="_Hlk479233700" w:id="1"/>
      <w:bookmarkStart w:name="_Hlk479248058" w:id="2"/>
      <w:bookmarkStart w:name="_Hlk479249010" w:id="3"/>
      <w:bookmarkEnd w:id="1"/>
      <w:bookmarkEnd w:id="2"/>
      <w:bookmarkEnd w:id="3"/>
      <w:r>
        <w:rPr>
          <w:noProof/>
          <w:lang w:eastAsia="de-DE"/>
        </w:rPr>
        <mc:AlternateContent>
          <mc:Choice Requires="wps">
            <w:drawing>
              <wp:anchor distT="0" distB="0" distL="114300" distR="114300" simplePos="0" relativeHeight="251810304" behindDoc="0" locked="0" layoutInCell="1" allowOverlap="1" wp14:anchorId="23EE5B8A" wp14:editId="0E59340B">
                <wp:simplePos x="0" y="0"/>
                <wp:positionH relativeFrom="page">
                  <wp:posOffset>147955</wp:posOffset>
                </wp:positionH>
                <wp:positionV relativeFrom="paragraph">
                  <wp:posOffset>211455</wp:posOffset>
                </wp:positionV>
                <wp:extent cx="3360420" cy="3162300"/>
                <wp:effectExtent l="0" t="0" r="11430" b="0"/>
                <wp:wrapTight wrapText="bothSides">
                  <wp:wrapPolygon edited="0">
                    <wp:start x="0" y="0"/>
                    <wp:lineTo x="0" y="21470"/>
                    <wp:lineTo x="21551" y="21470"/>
                    <wp:lineTo x="21551" y="0"/>
                    <wp:lineTo x="0" y="0"/>
                  </wp:wrapPolygon>
                </wp:wrapTight>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0420" cy="316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5654" w:rsidP="00767B64" w:rsidRDefault="003F5654" w14:paraId="33A62D6C" w14:textId="48123925">
                            <w:pPr>
                              <w:rPr>
                                <w:b/>
                                <w:color w:val="404040"/>
                                <w:sz w:val="44"/>
                                <w:szCs w:val="44"/>
                                <w:lang w:eastAsia="de-DE"/>
                              </w:rPr>
                            </w:pPr>
                            <w:r>
                              <w:rPr>
                                <w:b/>
                                <w:color w:val="404040"/>
                                <w:sz w:val="44"/>
                                <w:szCs w:val="44"/>
                                <w:lang w:eastAsia="de-DE"/>
                              </w:rPr>
                              <w:t>Programmierrichtlinien</w:t>
                            </w:r>
                          </w:p>
                          <w:p w:rsidRPr="00767B64" w:rsidR="003F5654" w:rsidP="00767B64" w:rsidRDefault="003F5654" w14:paraId="7E270E70" w14:textId="1C94D377">
                            <w:pPr>
                              <w:rPr>
                                <w:b/>
                                <w:color w:val="404040"/>
                                <w:sz w:val="44"/>
                                <w:szCs w:val="44"/>
                                <w:lang w:eastAsia="de-DE"/>
                              </w:rPr>
                            </w:pPr>
                            <w:r>
                              <w:rPr>
                                <w:b/>
                                <w:color w:val="404040"/>
                                <w:sz w:val="44"/>
                                <w:szCs w:val="44"/>
                                <w:lang w:eastAsia="de-DE"/>
                              </w:rPr>
                              <w:t>Robotik</w:t>
                            </w:r>
                          </w:p>
                          <w:p w:rsidRPr="00847C30" w:rsidR="003F5654" w:rsidP="00454AAA" w:rsidRDefault="003F5654" w14:paraId="09295976" w14:textId="7A3D55D5">
                            <w:pPr>
                              <w:spacing w:line="276" w:lineRule="auto"/>
                              <w:jc w:val="both"/>
                              <w:rPr>
                                <w:color w:val="404040"/>
                                <w:sz w:val="28"/>
                                <w:szCs w:val="28"/>
                                <w:lang w:eastAsia="de-DE"/>
                              </w:rPr>
                            </w:pPr>
                            <w:r>
                              <w:rPr>
                                <w:color w:val="404040"/>
                                <w:sz w:val="28"/>
                                <w:szCs w:val="28"/>
                                <w:lang w:eastAsia="de-DE"/>
                              </w:rPr>
                              <w:t>Ersteller:</w:t>
                            </w:r>
                            <w:r>
                              <w:rPr>
                                <w:color w:val="404040"/>
                                <w:sz w:val="28"/>
                                <w:szCs w:val="28"/>
                                <w:lang w:eastAsia="de-DE"/>
                              </w:rPr>
                              <w:tab/>
                              <w:t>Daniel Kahlig</w:t>
                            </w:r>
                          </w:p>
                          <w:p w:rsidRPr="00847C30" w:rsidR="003F5654" w:rsidP="00454AAA" w:rsidRDefault="003F5654" w14:paraId="1259B373" w14:textId="3F919BB8">
                            <w:pPr>
                              <w:spacing w:line="276" w:lineRule="auto"/>
                              <w:jc w:val="both"/>
                              <w:rPr>
                                <w:color w:val="404040"/>
                                <w:sz w:val="28"/>
                                <w:szCs w:val="28"/>
                                <w:lang w:eastAsia="de-DE"/>
                              </w:rPr>
                            </w:pPr>
                            <w:r>
                              <w:rPr>
                                <w:color w:val="404040"/>
                                <w:sz w:val="28"/>
                                <w:szCs w:val="28"/>
                                <w:lang w:eastAsia="de-DE"/>
                              </w:rPr>
                              <w:t>Version:</w:t>
                            </w:r>
                            <w:r>
                              <w:rPr>
                                <w:color w:val="404040"/>
                                <w:sz w:val="28"/>
                                <w:szCs w:val="28"/>
                                <w:lang w:eastAsia="de-DE"/>
                              </w:rPr>
                              <w:tab/>
                            </w:r>
                            <w:r w:rsidR="006F39AB">
                              <w:rPr>
                                <w:color w:val="404040"/>
                                <w:sz w:val="28"/>
                                <w:szCs w:val="28"/>
                                <w:lang w:eastAsia="de-DE"/>
                              </w:rPr>
                              <w:t>2</w:t>
                            </w:r>
                            <w:r>
                              <w:rPr>
                                <w:color w:val="404040"/>
                                <w:sz w:val="28"/>
                                <w:szCs w:val="28"/>
                                <w:lang w:eastAsia="de-DE"/>
                              </w:rPr>
                              <w:t>.0</w:t>
                            </w:r>
                          </w:p>
                          <w:p w:rsidRPr="00847C30" w:rsidR="003F5654" w:rsidP="00454AAA" w:rsidRDefault="003F5654" w14:paraId="1646035E" w14:textId="24564F67">
                            <w:pPr>
                              <w:jc w:val="both"/>
                              <w:rPr>
                                <w:lang w:eastAsia="de-DE"/>
                              </w:rPr>
                            </w:pPr>
                            <w:r w:rsidRPr="00847C30">
                              <w:rPr>
                                <w:color w:val="404040"/>
                                <w:sz w:val="28"/>
                                <w:szCs w:val="28"/>
                                <w:lang w:eastAsia="de-DE"/>
                              </w:rPr>
                              <w:t>Stand:</w:t>
                            </w:r>
                            <w:r>
                              <w:rPr>
                                <w:color w:val="404040"/>
                                <w:sz w:val="28"/>
                                <w:szCs w:val="28"/>
                                <w:lang w:eastAsia="de-DE"/>
                              </w:rPr>
                              <w:tab/>
                            </w:r>
                            <w:r w:rsidR="009820FC">
                              <w:rPr>
                                <w:color w:val="404040"/>
                                <w:sz w:val="28"/>
                                <w:szCs w:val="28"/>
                                <w:lang w:eastAsia="de-DE"/>
                              </w:rPr>
                              <w:t>0</w:t>
                            </w:r>
                            <w:r w:rsidR="006F39AB">
                              <w:rPr>
                                <w:color w:val="404040"/>
                                <w:sz w:val="28"/>
                                <w:szCs w:val="28"/>
                                <w:lang w:eastAsia="de-DE"/>
                              </w:rPr>
                              <w:t>1</w:t>
                            </w:r>
                            <w:r>
                              <w:rPr>
                                <w:color w:val="404040"/>
                                <w:sz w:val="28"/>
                                <w:szCs w:val="28"/>
                                <w:lang w:eastAsia="de-DE"/>
                              </w:rPr>
                              <w:t>.0</w:t>
                            </w:r>
                            <w:r w:rsidR="006F39AB">
                              <w:rPr>
                                <w:color w:val="404040"/>
                                <w:sz w:val="28"/>
                                <w:szCs w:val="28"/>
                                <w:lang w:eastAsia="de-DE"/>
                              </w:rPr>
                              <w:t>8</w:t>
                            </w:r>
                            <w:r>
                              <w:rPr>
                                <w:color w:val="404040"/>
                                <w:sz w:val="28"/>
                                <w:szCs w:val="28"/>
                                <w:lang w:eastAsia="de-DE"/>
                              </w:rPr>
                              <w:t>.2018</w:t>
                            </w:r>
                          </w:p>
                          <w:p w:rsidR="003F5654" w:rsidP="00454AAA" w:rsidRDefault="003F5654" w14:paraId="16FBF6A8" w14:textId="77777777"/>
                          <w:p w:rsidRPr="00D8667D" w:rsidR="003F5654" w:rsidP="00454AAA" w:rsidRDefault="003F5654" w14:paraId="5B3245C6" w14:textId="77777777">
                            <w:pPr>
                              <w:rPr>
                                <w:rFonts w:cs="Arial"/>
                                <w:color w:val="000000"/>
                                <w:sz w:val="18"/>
                                <w:szCs w:val="16"/>
                              </w:rPr>
                            </w:pPr>
                            <w:r>
                              <w:rPr>
                                <w:rFonts w:cs="Arial"/>
                                <w:color w:val="000000"/>
                                <w:sz w:val="18"/>
                                <w:szCs w:val="16"/>
                              </w:rPr>
                              <w:t>-</w:t>
                            </w:r>
                            <w:r w:rsidRPr="00D8667D">
                              <w:rPr>
                                <w:rFonts w:cs="Arial"/>
                                <w:color w:val="000000"/>
                                <w:sz w:val="18"/>
                                <w:szCs w:val="16"/>
                              </w:rPr>
                              <w:t xml:space="preserve">Vervielfältigung </w:t>
                            </w:r>
                            <w:r>
                              <w:rPr>
                                <w:rFonts w:cs="Arial"/>
                                <w:color w:val="000000"/>
                                <w:sz w:val="18"/>
                                <w:szCs w:val="16"/>
                              </w:rPr>
                              <w:t xml:space="preserve">ist nur mit </w:t>
                            </w:r>
                            <w:r w:rsidRPr="00D8667D">
                              <w:rPr>
                                <w:rFonts w:cs="Arial"/>
                                <w:color w:val="000000"/>
                                <w:sz w:val="18"/>
                                <w:szCs w:val="16"/>
                              </w:rPr>
                              <w:t>Genehmigung</w:t>
                            </w:r>
                            <w:r>
                              <w:rPr>
                                <w:rFonts w:cs="Arial"/>
                                <w:color w:val="000000"/>
                                <w:sz w:val="18"/>
                                <w:szCs w:val="16"/>
                              </w:rPr>
                              <w:t xml:space="preserve"> erlaubt.</w:t>
                            </w:r>
                          </w:p>
                          <w:p w:rsidRPr="0048620B" w:rsidR="003F5654" w:rsidP="00454AAA" w:rsidRDefault="003F5654" w14:paraId="32ABA65B" w14:textId="77777777">
                            <w:pPr>
                              <w:contextualSpacing/>
                              <w:rPr>
                                <w:sz w:val="18"/>
                                <w:szCs w:val="18"/>
                              </w:rPr>
                            </w:pPr>
                            <w:r w:rsidRPr="0048620B">
                              <w:rPr>
                                <w:rFonts w:cs="Arial"/>
                                <w:color w:val="000000"/>
                                <w:sz w:val="18"/>
                                <w:szCs w:val="18"/>
                              </w:rPr>
                              <w:fldChar w:fldCharType="begin"/>
                            </w:r>
                            <w:r w:rsidRPr="0048620B">
                              <w:rPr>
                                <w:rFonts w:cs="Arial"/>
                                <w:color w:val="000000"/>
                                <w:sz w:val="18"/>
                                <w:szCs w:val="18"/>
                              </w:rPr>
                              <w:instrText>SYMBOL 211 \f "Symbol"</w:instrText>
                            </w:r>
                            <w:r w:rsidRPr="0048620B">
                              <w:rPr>
                                <w:rFonts w:cs="Arial"/>
                                <w:color w:val="000000"/>
                                <w:sz w:val="18"/>
                                <w:szCs w:val="18"/>
                              </w:rPr>
                              <w:fldChar w:fldCharType="end"/>
                            </w:r>
                            <w:r w:rsidRPr="0048620B">
                              <w:rPr>
                                <w:rFonts w:cs="Arial"/>
                                <w:color w:val="000000"/>
                                <w:sz w:val="18"/>
                                <w:szCs w:val="18"/>
                              </w:rPr>
                              <w:t xml:space="preserve"> </w:t>
                            </w:r>
                            <w:r>
                              <w:rPr>
                                <w:rFonts w:cs="Arial"/>
                                <w:color w:val="000000"/>
                                <w:sz w:val="18"/>
                                <w:szCs w:val="18"/>
                              </w:rPr>
                              <w:t>2018 ESSERT</w:t>
                            </w:r>
                            <w:r w:rsidRPr="0048620B">
                              <w:rPr>
                                <w:rFonts w:cs="Arial"/>
                                <w:color w:val="000000"/>
                                <w:sz w:val="18"/>
                                <w:szCs w:val="18"/>
                              </w:rPr>
                              <w:t xml:space="preserve"> GmbH</w:t>
                            </w:r>
                          </w:p>
                          <w:p w:rsidRPr="00232F0E" w:rsidR="003F5654" w:rsidP="00454AAA" w:rsidRDefault="003F5654" w14:paraId="7E19BA56" w14:textId="77777777">
                            <w:pPr>
                              <w:rPr>
                                <w:rFonts w:cs="Arial"/>
                                <w:color w:val="404040"/>
                                <w:sz w:val="16"/>
                                <w:szCs w:val="16"/>
                                <w:lang w:eastAsia="de-DE"/>
                              </w:rPr>
                            </w:pPr>
                          </w:p>
                          <w:p w:rsidR="003F5654" w:rsidP="00454AAA" w:rsidRDefault="003F5654" w14:paraId="3C0E67CF" w14:textId="7777777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23EE5B8A">
                <v:stroke joinstyle="miter"/>
                <v:path gradientshapeok="t" o:connecttype="rect"/>
              </v:shapetype>
              <v:shape id="Text Box 2" style="position:absolute;margin-left:11.65pt;margin-top:16.65pt;width:264.6pt;height:249pt;z-index:251810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">
                <v:textbox inset="0,0,0,0">
                  <w:txbxContent>
                    <w:p w:rsidR="003F5654" w:rsidP="00767B64" w:rsidRDefault="003F5654" w14:paraId="33A62D6C" w14:textId="48123925">
                      <w:pPr>
                        <w:rPr>
                          <w:b/>
                          <w:color w:val="404040"/>
                          <w:sz w:val="44"/>
                          <w:szCs w:val="44"/>
                          <w:lang w:eastAsia="de-DE"/>
                        </w:rPr>
                      </w:pPr>
                      <w:r>
                        <w:rPr>
                          <w:b/>
                          <w:color w:val="404040"/>
                          <w:sz w:val="44"/>
                          <w:szCs w:val="44"/>
                          <w:lang w:eastAsia="de-DE"/>
                        </w:rPr>
                        <w:t>Programmierrichtlinien</w:t>
                      </w:r>
                    </w:p>
                    <w:p w:rsidRPr="00767B64" w:rsidR="003F5654" w:rsidP="00767B64" w:rsidRDefault="003F5654" w14:paraId="7E270E70" w14:textId="1C94D377">
                      <w:pPr>
                        <w:rPr>
                          <w:b/>
                          <w:color w:val="404040"/>
                          <w:sz w:val="44"/>
                          <w:szCs w:val="44"/>
                          <w:lang w:eastAsia="de-DE"/>
                        </w:rPr>
                      </w:pPr>
                      <w:r>
                        <w:rPr>
                          <w:b/>
                          <w:color w:val="404040"/>
                          <w:sz w:val="44"/>
                          <w:szCs w:val="44"/>
                          <w:lang w:eastAsia="de-DE"/>
                        </w:rPr>
                        <w:t>Robotik</w:t>
                      </w:r>
                    </w:p>
                    <w:p w:rsidRPr="00847C30" w:rsidR="003F5654" w:rsidP="00454AAA" w:rsidRDefault="003F5654" w14:paraId="09295976" w14:textId="7A3D55D5">
                      <w:pPr>
                        <w:spacing w:line="276" w:lineRule="auto"/>
                        <w:jc w:val="both"/>
                        <w:rPr>
                          <w:color w:val="404040"/>
                          <w:sz w:val="28"/>
                          <w:szCs w:val="28"/>
                          <w:lang w:eastAsia="de-DE"/>
                        </w:rPr>
                      </w:pPr>
                      <w:r>
                        <w:rPr>
                          <w:color w:val="404040"/>
                          <w:sz w:val="28"/>
                          <w:szCs w:val="28"/>
                          <w:lang w:eastAsia="de-DE"/>
                        </w:rPr>
                        <w:t>Ersteller:</w:t>
                      </w:r>
                      <w:r>
                        <w:rPr>
                          <w:color w:val="404040"/>
                          <w:sz w:val="28"/>
                          <w:szCs w:val="28"/>
                          <w:lang w:eastAsia="de-DE"/>
                        </w:rPr>
                        <w:tab/>
                        <w:t>Daniel Kahlig</w:t>
                      </w:r>
                    </w:p>
                    <w:p w:rsidRPr="00847C30" w:rsidR="003F5654" w:rsidP="00454AAA" w:rsidRDefault="003F5654" w14:paraId="1259B373" w14:textId="3F919BB8">
                      <w:pPr>
                        <w:spacing w:line="276" w:lineRule="auto"/>
                        <w:jc w:val="both"/>
                        <w:rPr>
                          <w:color w:val="404040"/>
                          <w:sz w:val="28"/>
                          <w:szCs w:val="28"/>
                          <w:lang w:eastAsia="de-DE"/>
                        </w:rPr>
                      </w:pPr>
                      <w:r>
                        <w:rPr>
                          <w:color w:val="404040"/>
                          <w:sz w:val="28"/>
                          <w:szCs w:val="28"/>
                          <w:lang w:eastAsia="de-DE"/>
                        </w:rPr>
                        <w:t>Version:</w:t>
                      </w:r>
                      <w:r>
                        <w:rPr>
                          <w:color w:val="404040"/>
                          <w:sz w:val="28"/>
                          <w:szCs w:val="28"/>
                          <w:lang w:eastAsia="de-DE"/>
                        </w:rPr>
                        <w:tab/>
                      </w:r>
                      <w:r w:rsidR="006F39AB">
                        <w:rPr>
                          <w:color w:val="404040"/>
                          <w:sz w:val="28"/>
                          <w:szCs w:val="28"/>
                          <w:lang w:eastAsia="de-DE"/>
                        </w:rPr>
                        <w:t>2</w:t>
                      </w:r>
                      <w:r>
                        <w:rPr>
                          <w:color w:val="404040"/>
                          <w:sz w:val="28"/>
                          <w:szCs w:val="28"/>
                          <w:lang w:eastAsia="de-DE"/>
                        </w:rPr>
                        <w:t>.0</w:t>
                      </w:r>
                    </w:p>
                    <w:p w:rsidRPr="00847C30" w:rsidR="003F5654" w:rsidP="00454AAA" w:rsidRDefault="003F5654" w14:paraId="1646035E" w14:textId="24564F67">
                      <w:pPr>
                        <w:jc w:val="both"/>
                        <w:rPr>
                          <w:lang w:eastAsia="de-DE"/>
                        </w:rPr>
                      </w:pPr>
                      <w:r w:rsidRPr="00847C30">
                        <w:rPr>
                          <w:color w:val="404040"/>
                          <w:sz w:val="28"/>
                          <w:szCs w:val="28"/>
                          <w:lang w:eastAsia="de-DE"/>
                        </w:rPr>
                        <w:t>Stand:</w:t>
                      </w:r>
                      <w:r>
                        <w:rPr>
                          <w:color w:val="404040"/>
                          <w:sz w:val="28"/>
                          <w:szCs w:val="28"/>
                          <w:lang w:eastAsia="de-DE"/>
                        </w:rPr>
                        <w:tab/>
                      </w:r>
                      <w:r w:rsidR="009820FC">
                        <w:rPr>
                          <w:color w:val="404040"/>
                          <w:sz w:val="28"/>
                          <w:szCs w:val="28"/>
                          <w:lang w:eastAsia="de-DE"/>
                        </w:rPr>
                        <w:t>0</w:t>
                      </w:r>
                      <w:r w:rsidR="006F39AB">
                        <w:rPr>
                          <w:color w:val="404040"/>
                          <w:sz w:val="28"/>
                          <w:szCs w:val="28"/>
                          <w:lang w:eastAsia="de-DE"/>
                        </w:rPr>
                        <w:t>1</w:t>
                      </w:r>
                      <w:r>
                        <w:rPr>
                          <w:color w:val="404040"/>
                          <w:sz w:val="28"/>
                          <w:szCs w:val="28"/>
                          <w:lang w:eastAsia="de-DE"/>
                        </w:rPr>
                        <w:t>.0</w:t>
                      </w:r>
                      <w:r w:rsidR="006F39AB">
                        <w:rPr>
                          <w:color w:val="404040"/>
                          <w:sz w:val="28"/>
                          <w:szCs w:val="28"/>
                          <w:lang w:eastAsia="de-DE"/>
                        </w:rPr>
                        <w:t>8</w:t>
                      </w:r>
                      <w:r>
                        <w:rPr>
                          <w:color w:val="404040"/>
                          <w:sz w:val="28"/>
                          <w:szCs w:val="28"/>
                          <w:lang w:eastAsia="de-DE"/>
                        </w:rPr>
                        <w:t>.2018</w:t>
                      </w:r>
                    </w:p>
                    <w:p w:rsidR="003F5654" w:rsidP="00454AAA" w:rsidRDefault="003F5654" w14:paraId="16FBF6A8" w14:textId="77777777"/>
                    <w:p w:rsidRPr="00D8667D" w:rsidR="003F5654" w:rsidP="00454AAA" w:rsidRDefault="003F5654" w14:paraId="5B3245C6" w14:textId="77777777">
                      <w:pPr>
                        <w:rPr>
                          <w:rFonts w:cs="Arial"/>
                          <w:color w:val="000000"/>
                          <w:sz w:val="18"/>
                          <w:szCs w:val="16"/>
                        </w:rPr>
                      </w:pPr>
                      <w:r>
                        <w:rPr>
                          <w:rFonts w:cs="Arial"/>
                          <w:color w:val="000000"/>
                          <w:sz w:val="18"/>
                          <w:szCs w:val="16"/>
                        </w:rPr>
                        <w:t>-</w:t>
                      </w:r>
                      <w:r w:rsidRPr="00D8667D">
                        <w:rPr>
                          <w:rFonts w:cs="Arial"/>
                          <w:color w:val="000000"/>
                          <w:sz w:val="18"/>
                          <w:szCs w:val="16"/>
                        </w:rPr>
                        <w:t xml:space="preserve">Vervielfältigung </w:t>
                      </w:r>
                      <w:r>
                        <w:rPr>
                          <w:rFonts w:cs="Arial"/>
                          <w:color w:val="000000"/>
                          <w:sz w:val="18"/>
                          <w:szCs w:val="16"/>
                        </w:rPr>
                        <w:t xml:space="preserve">ist nur mit </w:t>
                      </w:r>
                      <w:r w:rsidRPr="00D8667D">
                        <w:rPr>
                          <w:rFonts w:cs="Arial"/>
                          <w:color w:val="000000"/>
                          <w:sz w:val="18"/>
                          <w:szCs w:val="16"/>
                        </w:rPr>
                        <w:t>Genehmigung</w:t>
                      </w:r>
                      <w:r>
                        <w:rPr>
                          <w:rFonts w:cs="Arial"/>
                          <w:color w:val="000000"/>
                          <w:sz w:val="18"/>
                          <w:szCs w:val="16"/>
                        </w:rPr>
                        <w:t xml:space="preserve"> erlaubt.</w:t>
                      </w:r>
                    </w:p>
                    <w:p w:rsidRPr="0048620B" w:rsidR="003F5654" w:rsidP="00454AAA" w:rsidRDefault="003F5654" w14:paraId="32ABA65B" w14:textId="77777777">
                      <w:pPr>
                        <w:contextualSpacing/>
                        <w:rPr>
                          <w:sz w:val="18"/>
                          <w:szCs w:val="18"/>
                        </w:rPr>
                      </w:pPr>
                      <w:r w:rsidRPr="0048620B">
                        <w:rPr>
                          <w:rFonts w:cs="Arial"/>
                          <w:color w:val="000000"/>
                          <w:sz w:val="18"/>
                          <w:szCs w:val="18"/>
                        </w:rPr>
                        <w:fldChar w:fldCharType="begin"/>
                      </w:r>
                      <w:r w:rsidRPr="0048620B">
                        <w:rPr>
                          <w:rFonts w:cs="Arial"/>
                          <w:color w:val="000000"/>
                          <w:sz w:val="18"/>
                          <w:szCs w:val="18"/>
                        </w:rPr>
                        <w:instrText>SYMBOL 211 \f "Symbol"</w:instrText>
                      </w:r>
                      <w:r w:rsidRPr="0048620B">
                        <w:rPr>
                          <w:rFonts w:cs="Arial"/>
                          <w:color w:val="000000"/>
                          <w:sz w:val="18"/>
                          <w:szCs w:val="18"/>
                        </w:rPr>
                        <w:fldChar w:fldCharType="end"/>
                      </w:r>
                      <w:r w:rsidRPr="0048620B">
                        <w:rPr>
                          <w:rFonts w:cs="Arial"/>
                          <w:color w:val="000000"/>
                          <w:sz w:val="18"/>
                          <w:szCs w:val="18"/>
                        </w:rPr>
                        <w:t xml:space="preserve"> </w:t>
                      </w:r>
                      <w:r>
                        <w:rPr>
                          <w:rFonts w:cs="Arial"/>
                          <w:color w:val="000000"/>
                          <w:sz w:val="18"/>
                          <w:szCs w:val="18"/>
                        </w:rPr>
                        <w:t>2018 ESSERT</w:t>
                      </w:r>
                      <w:r w:rsidRPr="0048620B">
                        <w:rPr>
                          <w:rFonts w:cs="Arial"/>
                          <w:color w:val="000000"/>
                          <w:sz w:val="18"/>
                          <w:szCs w:val="18"/>
                        </w:rPr>
                        <w:t xml:space="preserve"> GmbH</w:t>
                      </w:r>
                    </w:p>
                    <w:p w:rsidRPr="00232F0E" w:rsidR="003F5654" w:rsidP="00454AAA" w:rsidRDefault="003F5654" w14:paraId="7E19BA56" w14:textId="77777777">
                      <w:pPr>
                        <w:rPr>
                          <w:rFonts w:cs="Arial"/>
                          <w:color w:val="404040"/>
                          <w:sz w:val="16"/>
                          <w:szCs w:val="16"/>
                          <w:lang w:eastAsia="de-DE"/>
                        </w:rPr>
                      </w:pPr>
                    </w:p>
                    <w:p w:rsidR="003F5654" w:rsidP="00454AAA" w:rsidRDefault="003F5654" w14:paraId="3C0E67CF" w14:textId="77777777"/>
                  </w:txbxContent>
                </v:textbox>
                <w10:wrap type="tight" anchorx="page"/>
              </v:shape>
            </w:pict>
          </mc:Fallback>
        </mc:AlternateContent>
      </w:r>
    </w:p>
    <w:p w:rsidR="00593BCE" w:rsidRDefault="001B4999" w14:paraId="619855F2" w14:textId="77777777">
      <w:pPr>
        <w:rPr>
          <w:b/>
        </w:rPr>
      </w:pPr>
      <w:r w:rsidRPr="001B4999">
        <w:rPr>
          <w:b/>
          <w:noProof/>
        </w:rPr>
        <w:drawing>
          <wp:anchor distT="0" distB="0" distL="114300" distR="114300" simplePos="0" relativeHeight="251812352" behindDoc="1" locked="0" layoutInCell="1" allowOverlap="1" wp14:anchorId="00DEECC0" wp14:editId="032D371A">
            <wp:simplePos x="0" y="0"/>
            <wp:positionH relativeFrom="column">
              <wp:posOffset>-228600</wp:posOffset>
            </wp:positionH>
            <wp:positionV relativeFrom="paragraph">
              <wp:posOffset>6488430</wp:posOffset>
            </wp:positionV>
            <wp:extent cx="1567180" cy="838200"/>
            <wp:effectExtent l="0" t="0" r="0" b="0"/>
            <wp:wrapTight wrapText="bothSides">
              <wp:wrapPolygon edited="0">
                <wp:start x="0" y="0"/>
                <wp:lineTo x="0" y="21109"/>
                <wp:lineTo x="21267" y="21109"/>
                <wp:lineTo x="21267" y="0"/>
                <wp:lineTo x="0" y="0"/>
              </wp:wrapPolygon>
            </wp:wrapTight>
            <wp:docPr id="20" name="Grafik 20" descr="C:\Users\Toni.Bader\AppData\Local\Microsoft\Windows\INetCache\Content.Word\ESSERT_ICON_IR_Text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i.Bader\AppData\Local\Microsoft\Windows\INetCache\Content.Word\ESSERT_ICON_IR_Text_CMYK.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67180" cy="83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4999">
        <w:rPr>
          <w:b/>
          <w:noProof/>
        </w:rPr>
        <w:drawing>
          <wp:anchor distT="0" distB="0" distL="114300" distR="114300" simplePos="0" relativeHeight="251813376" behindDoc="1" locked="0" layoutInCell="1" allowOverlap="1" wp14:anchorId="78A7A082" wp14:editId="51C58C2E">
            <wp:simplePos x="0" y="0"/>
            <wp:positionH relativeFrom="margin">
              <wp:posOffset>-192405</wp:posOffset>
            </wp:positionH>
            <wp:positionV relativeFrom="paragraph">
              <wp:posOffset>5402580</wp:posOffset>
            </wp:positionV>
            <wp:extent cx="1534160" cy="819785"/>
            <wp:effectExtent l="0" t="0" r="8890" b="0"/>
            <wp:wrapTight wrapText="bothSides">
              <wp:wrapPolygon edited="0">
                <wp:start x="0" y="0"/>
                <wp:lineTo x="0" y="21081"/>
                <wp:lineTo x="21457" y="21081"/>
                <wp:lineTo x="21457" y="0"/>
                <wp:lineTo x="0" y="0"/>
              </wp:wrapPolygon>
            </wp:wrapTight>
            <wp:docPr id="21" name="Grafik 21" descr="C:\Users\Toni.Bader\AppData\Local\Microsoft\Windows\INetCache\Content.Word\ESSERT_ICON_CS_Text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Bader\AppData\Local\Microsoft\Windows\INetCache\Content.Word\ESSERT_ICON_CS_Text_CMY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4160" cy="819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4999">
        <w:rPr>
          <w:b/>
          <w:noProof/>
        </w:rPr>
        <w:drawing>
          <wp:anchor distT="0" distB="0" distL="114300" distR="114300" simplePos="0" relativeHeight="251814400" behindDoc="1" locked="0" layoutInCell="1" allowOverlap="1" wp14:anchorId="229F9010" wp14:editId="5E667700">
            <wp:simplePos x="0" y="0"/>
            <wp:positionH relativeFrom="column">
              <wp:posOffset>-181610</wp:posOffset>
            </wp:positionH>
            <wp:positionV relativeFrom="paragraph">
              <wp:posOffset>7361555</wp:posOffset>
            </wp:positionV>
            <wp:extent cx="1459865" cy="781050"/>
            <wp:effectExtent l="0" t="0" r="6985" b="0"/>
            <wp:wrapTight wrapText="bothSides">
              <wp:wrapPolygon edited="0">
                <wp:start x="0" y="0"/>
                <wp:lineTo x="0" y="21073"/>
                <wp:lineTo x="21421" y="21073"/>
                <wp:lineTo x="21421" y="0"/>
                <wp:lineTo x="0" y="0"/>
              </wp:wrapPolygon>
            </wp:wrapTight>
            <wp:docPr id="22" name="Grafik 22" descr="C:\Users\Toni.Bader\AppData\Local\Microsoft\Windows\INetCache\Content.Word\ESSERT_ICON_AA_Text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ni.Bader\AppData\Local\Microsoft\Windows\INetCache\Content.Word\ESSERT_ICON_AA_Text_CMYK.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9865" cy="781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BCE">
        <w:rPr>
          <w:b/>
        </w:rPr>
        <w:br w:type="page"/>
      </w:r>
    </w:p>
    <w:p w:rsidR="0083225F" w:rsidP="0083225F" w:rsidRDefault="0083225F" w14:paraId="2C260F9D" w14:textId="77777777">
      <w:pPr>
        <w:rPr>
          <w:b/>
          <w:sz w:val="32"/>
        </w:rPr>
      </w:pPr>
      <w:r w:rsidRPr="00772AA8">
        <w:rPr>
          <w:b/>
          <w:sz w:val="32"/>
        </w:rPr>
        <w:lastRenderedPageBreak/>
        <w:t>Änderungshistorie</w:t>
      </w:r>
    </w:p>
    <w:tbl>
      <w:tblPr>
        <w:tblStyle w:val="Tabellenraster"/>
        <w:tblW w:w="0" w:type="auto"/>
        <w:tblLook w:val="04A0" w:firstRow="1" w:lastRow="0" w:firstColumn="1" w:lastColumn="0" w:noHBand="0" w:noVBand="1"/>
      </w:tblPr>
      <w:tblGrid>
        <w:gridCol w:w="2405"/>
        <w:gridCol w:w="2552"/>
        <w:gridCol w:w="4105"/>
      </w:tblGrid>
      <w:tr w:rsidR="0083225F" w:rsidTr="589E3846" w14:paraId="18D63B4A" w14:textId="77777777">
        <w:trPr>
          <w:trHeight w:val="454"/>
        </w:trPr>
        <w:tc>
          <w:tcPr>
            <w:tcW w:w="2405" w:type="dxa"/>
            <w:tcMar/>
          </w:tcPr>
          <w:p w:rsidR="0083225F" w:rsidP="00B80AEA" w:rsidRDefault="0083225F" w14:paraId="4B31C6B0" w14:textId="77777777">
            <w:pPr>
              <w:rPr>
                <w:b/>
              </w:rPr>
            </w:pPr>
            <w:r>
              <w:rPr>
                <w:b/>
              </w:rPr>
              <w:t>Versionsänderung</w:t>
            </w:r>
          </w:p>
        </w:tc>
        <w:tc>
          <w:tcPr>
            <w:tcW w:w="2552" w:type="dxa"/>
            <w:tcMar/>
          </w:tcPr>
          <w:p w:rsidR="0083225F" w:rsidP="00B80AEA" w:rsidRDefault="0083225F" w14:paraId="4FA020CF" w14:textId="77777777">
            <w:pPr>
              <w:rPr>
                <w:b/>
              </w:rPr>
            </w:pPr>
            <w:r>
              <w:rPr>
                <w:b/>
              </w:rPr>
              <w:t>Datum / Bearbeiter</w:t>
            </w:r>
          </w:p>
        </w:tc>
        <w:tc>
          <w:tcPr>
            <w:tcW w:w="4105" w:type="dxa"/>
            <w:tcMar/>
          </w:tcPr>
          <w:p w:rsidR="0083225F" w:rsidP="00B80AEA" w:rsidRDefault="0083225F" w14:paraId="4D177AFE" w14:textId="77777777">
            <w:pPr>
              <w:rPr>
                <w:b/>
              </w:rPr>
            </w:pPr>
            <w:r>
              <w:rPr>
                <w:b/>
              </w:rPr>
              <w:t>Anmerkung</w:t>
            </w:r>
          </w:p>
        </w:tc>
      </w:tr>
      <w:tr w:rsidRPr="00F37AE2" w:rsidR="0083225F" w:rsidTr="589E3846" w14:paraId="1AA78C0F" w14:textId="77777777">
        <w:trPr>
          <w:trHeight w:val="454"/>
        </w:trPr>
        <w:tc>
          <w:tcPr>
            <w:tcW w:w="2405" w:type="dxa"/>
            <w:tcMar/>
          </w:tcPr>
          <w:p w:rsidRPr="00F37AE2" w:rsidR="0083225F" w:rsidP="00B80AEA" w:rsidRDefault="008D50A5" w14:paraId="6DAD57A1" w14:textId="77777777">
            <w:r>
              <w:t>V1</w:t>
            </w:r>
            <w:r w:rsidR="00E461EA">
              <w:t>.</w:t>
            </w:r>
            <w:r>
              <w:t>0</w:t>
            </w:r>
          </w:p>
        </w:tc>
        <w:tc>
          <w:tcPr>
            <w:tcW w:w="2552" w:type="dxa"/>
            <w:tcMar/>
          </w:tcPr>
          <w:p w:rsidRPr="00F37AE2" w:rsidR="0083225F" w:rsidP="00B80AEA" w:rsidRDefault="00A674A9" w14:paraId="2E079BD9" w14:textId="17CAAB31">
            <w:r>
              <w:t>20.05.2018</w:t>
            </w:r>
          </w:p>
        </w:tc>
        <w:tc>
          <w:tcPr>
            <w:tcW w:w="4105" w:type="dxa"/>
            <w:tcMar/>
          </w:tcPr>
          <w:p w:rsidRPr="00F37AE2" w:rsidR="0083225F" w:rsidP="00B80AEA" w:rsidRDefault="008D50A5" w14:paraId="74F29E15" w14:textId="244204E9">
            <w:r>
              <w:t>Entwurf</w:t>
            </w:r>
          </w:p>
        </w:tc>
      </w:tr>
      <w:tr w:rsidRPr="00F37AE2" w:rsidR="0083225F" w:rsidTr="589E3846" w14:paraId="43FB511B" w14:textId="77777777">
        <w:trPr>
          <w:trHeight w:val="454"/>
        </w:trPr>
        <w:tc>
          <w:tcPr>
            <w:tcW w:w="2405" w:type="dxa"/>
            <w:tcMar/>
          </w:tcPr>
          <w:p w:rsidRPr="00F37AE2" w:rsidR="0083225F" w:rsidP="00B80AEA" w:rsidRDefault="00256016" w14:paraId="28B4DBD0" w14:textId="312779B4">
            <w:r>
              <w:t>V2.0</w:t>
            </w:r>
          </w:p>
        </w:tc>
        <w:tc>
          <w:tcPr>
            <w:tcW w:w="2552" w:type="dxa"/>
            <w:tcMar/>
          </w:tcPr>
          <w:p w:rsidRPr="00F37AE2" w:rsidR="0083225F" w:rsidP="00B80AEA" w:rsidRDefault="00256016" w14:paraId="3D619587" w14:textId="17F2063A">
            <w:r>
              <w:t>01.08.2018</w:t>
            </w:r>
          </w:p>
        </w:tc>
        <w:tc>
          <w:tcPr>
            <w:tcW w:w="4105" w:type="dxa"/>
            <w:tcMar/>
          </w:tcPr>
          <w:p w:rsidRPr="00F37AE2" w:rsidR="006F39AB" w:rsidP="00B80AEA" w:rsidRDefault="006F39AB" w14:paraId="63B22326" w14:textId="0F8959F2">
            <w:r>
              <w:t>Veröffentlichung</w:t>
            </w:r>
          </w:p>
        </w:tc>
      </w:tr>
      <w:tr w:rsidRPr="00F37AE2" w:rsidR="003D1BE9" w:rsidTr="589E3846" w14:paraId="56A8789F" w14:textId="77777777">
        <w:trPr>
          <w:trHeight w:val="454"/>
        </w:trPr>
        <w:tc>
          <w:tcPr>
            <w:tcW w:w="2405" w:type="dxa"/>
            <w:tcMar/>
          </w:tcPr>
          <w:p w:rsidRPr="00F37AE2" w:rsidR="003D1BE9" w:rsidP="003D1BE9" w:rsidRDefault="003D1BE9" w14:paraId="1B634CA8" w14:textId="19CD83D8">
            <w:r w:rsidR="589E3846">
              <w:rPr/>
              <w:t>V2.01</w:t>
            </w:r>
          </w:p>
        </w:tc>
        <w:tc>
          <w:tcPr>
            <w:tcW w:w="2552" w:type="dxa"/>
            <w:tcMar/>
          </w:tcPr>
          <w:p w:rsidRPr="00F37AE2" w:rsidR="003D1BE9" w:rsidP="003D1BE9" w:rsidRDefault="003D1BE9" w14:paraId="4B808652" w14:textId="5EF5557C">
            <w:r w:rsidR="589E3846">
              <w:rPr/>
              <w:t>10.04.2019/ Josef Kim</w:t>
            </w:r>
          </w:p>
        </w:tc>
        <w:tc>
          <w:tcPr>
            <w:tcW w:w="4105" w:type="dxa"/>
            <w:tcMar/>
          </w:tcPr>
          <w:p w:rsidRPr="00F37AE2" w:rsidR="003D1BE9" w:rsidP="003D1BE9" w:rsidRDefault="003D1BE9" w14:paraId="1CADE7F6" w14:textId="48A8110E">
            <w:r w:rsidR="589E3846">
              <w:rPr/>
              <w:t>Erweiterung ABB G</w:t>
            </w:r>
          </w:p>
        </w:tc>
      </w:tr>
      <w:tr w:rsidRPr="00F37AE2" w:rsidR="003D1BE9" w:rsidTr="589E3846" w14:paraId="33B1252D" w14:textId="77777777">
        <w:trPr>
          <w:trHeight w:val="454"/>
        </w:trPr>
        <w:tc>
          <w:tcPr>
            <w:tcW w:w="2405" w:type="dxa"/>
            <w:tcMar/>
          </w:tcPr>
          <w:p w:rsidR="003D1BE9" w:rsidP="003D1BE9" w:rsidRDefault="003D1BE9" w14:paraId="182844B4" w14:textId="4A3DBB64"/>
        </w:tc>
        <w:tc>
          <w:tcPr>
            <w:tcW w:w="2552" w:type="dxa"/>
            <w:tcMar/>
          </w:tcPr>
          <w:p w:rsidRPr="00F37AE2" w:rsidR="003D1BE9" w:rsidP="003D1BE9" w:rsidRDefault="003D1BE9" w14:paraId="5BE0782B" w14:textId="44F01AB7"/>
        </w:tc>
        <w:tc>
          <w:tcPr>
            <w:tcW w:w="4105" w:type="dxa"/>
            <w:tcMar/>
          </w:tcPr>
          <w:p w:rsidRPr="00F37AE2" w:rsidR="003D1BE9" w:rsidP="003D1BE9" w:rsidRDefault="003D1BE9" w14:paraId="4D6EEE19" w14:textId="04F1A268"/>
        </w:tc>
      </w:tr>
      <w:tr w:rsidRPr="00F37AE2" w:rsidR="00202A6A" w:rsidTr="589E3846" w14:paraId="34FC4DF6" w14:textId="77777777">
        <w:trPr>
          <w:trHeight w:val="454"/>
        </w:trPr>
        <w:tc>
          <w:tcPr>
            <w:tcW w:w="2405" w:type="dxa"/>
            <w:tcMar/>
          </w:tcPr>
          <w:p w:rsidR="00202A6A" w:rsidP="003D1BE9" w:rsidRDefault="00202A6A" w14:paraId="2DEBFEFF" w14:textId="4C30BD84"/>
        </w:tc>
        <w:tc>
          <w:tcPr>
            <w:tcW w:w="2552" w:type="dxa"/>
            <w:tcMar/>
          </w:tcPr>
          <w:p w:rsidR="00202A6A" w:rsidP="003D1BE9" w:rsidRDefault="00202A6A" w14:paraId="51A259B2" w14:textId="79D3C4C5"/>
        </w:tc>
        <w:tc>
          <w:tcPr>
            <w:tcW w:w="4105" w:type="dxa"/>
            <w:tcMar/>
          </w:tcPr>
          <w:p w:rsidRPr="003D1BE9" w:rsidR="00202A6A" w:rsidP="003D1BE9" w:rsidRDefault="00202A6A" w14:paraId="5C57F26E" w14:textId="3D4ACE29"/>
        </w:tc>
      </w:tr>
      <w:tr w:rsidRPr="00F37AE2" w:rsidR="00202A6A" w:rsidTr="589E3846" w14:paraId="5CCEE0CD" w14:textId="77777777">
        <w:trPr>
          <w:trHeight w:val="454"/>
        </w:trPr>
        <w:tc>
          <w:tcPr>
            <w:tcW w:w="2405" w:type="dxa"/>
            <w:tcMar/>
          </w:tcPr>
          <w:p w:rsidR="00202A6A" w:rsidP="00202A6A" w:rsidRDefault="00202A6A" w14:paraId="4E47B4B4" w14:textId="50CFD87A"/>
        </w:tc>
        <w:tc>
          <w:tcPr>
            <w:tcW w:w="2552" w:type="dxa"/>
            <w:tcMar/>
          </w:tcPr>
          <w:p w:rsidR="00202A6A" w:rsidP="00202A6A" w:rsidRDefault="00202A6A" w14:paraId="2FEC2B2B" w14:textId="1DFB67F5"/>
        </w:tc>
        <w:tc>
          <w:tcPr>
            <w:tcW w:w="4105" w:type="dxa"/>
            <w:tcMar/>
          </w:tcPr>
          <w:p w:rsidR="00202A6A" w:rsidP="00202A6A" w:rsidRDefault="00202A6A" w14:paraId="1240D8EE" w14:textId="04E345DA"/>
        </w:tc>
      </w:tr>
    </w:tbl>
    <w:p w:rsidR="00107CA1" w:rsidP="00586792" w:rsidRDefault="00107CA1" w14:paraId="0792F71C" w14:textId="77777777">
      <w:pPr>
        <w:rPr>
          <w:b/>
          <w:sz w:val="32"/>
        </w:rPr>
      </w:pPr>
    </w:p>
    <w:p w:rsidR="00107CA1" w:rsidRDefault="00107CA1" w14:paraId="2C1EB076" w14:textId="77777777">
      <w:pPr>
        <w:rPr>
          <w:b/>
          <w:sz w:val="32"/>
        </w:rPr>
      </w:pPr>
      <w:r>
        <w:rPr>
          <w:b/>
          <w:sz w:val="32"/>
        </w:rPr>
        <w:br w:type="page"/>
      </w:r>
      <w:bookmarkStart w:name="_GoBack" w:id="4"/>
      <w:bookmarkEnd w:id="4"/>
    </w:p>
    <w:p w:rsidRPr="008976ED" w:rsidR="0089153B" w:rsidP="0089153B" w:rsidRDefault="0089153B" w14:paraId="306456B1" w14:textId="77777777">
      <w:pPr>
        <w:rPr>
          <w:b/>
          <w:sz w:val="28"/>
          <w:szCs w:val="28"/>
          <w:lang w:eastAsia="de-DE"/>
        </w:rPr>
      </w:pPr>
      <w:r w:rsidRPr="008976ED">
        <w:rPr>
          <w:b/>
          <w:sz w:val="28"/>
          <w:szCs w:val="28"/>
          <w:lang w:eastAsia="de-DE"/>
        </w:rPr>
        <w:lastRenderedPageBreak/>
        <w:t>Ansprechpartner:</w:t>
      </w:r>
    </w:p>
    <w:p w:rsidRPr="008976ED" w:rsidR="0089153B" w:rsidP="0089153B" w:rsidRDefault="0089153B" w14:paraId="145E8425" w14:textId="77777777">
      <w:pPr>
        <w:pStyle w:val="Standardtext"/>
        <w:ind w:left="0"/>
        <w:rPr>
          <w:rFonts w:asciiTheme="minorHAnsi" w:hAnsiTheme="minorHAnsi" w:cstheme="minorHAnsi"/>
          <w:szCs w:val="22"/>
        </w:rPr>
      </w:pPr>
      <w:r w:rsidRPr="008976ED">
        <w:rPr>
          <w:rFonts w:asciiTheme="minorHAnsi" w:hAnsiTheme="minorHAnsi" w:cstheme="minorHAnsi"/>
          <w:szCs w:val="22"/>
        </w:rPr>
        <w:t>ESSERT GmbH</w:t>
      </w:r>
    </w:p>
    <w:p w:rsidRPr="008976ED" w:rsidR="0089153B" w:rsidP="0089153B" w:rsidRDefault="0089153B" w14:paraId="090029A1" w14:textId="77777777">
      <w:pPr>
        <w:pStyle w:val="Standardtext"/>
        <w:ind w:left="0"/>
        <w:rPr>
          <w:rFonts w:asciiTheme="minorHAnsi" w:hAnsiTheme="minorHAnsi" w:cstheme="minorHAnsi"/>
          <w:szCs w:val="22"/>
        </w:rPr>
      </w:pPr>
      <w:r w:rsidRPr="008976ED">
        <w:rPr>
          <w:rFonts w:asciiTheme="minorHAnsi" w:hAnsiTheme="minorHAnsi" w:cstheme="minorHAnsi"/>
          <w:szCs w:val="22"/>
        </w:rPr>
        <w:t>Großer Sand 18</w:t>
      </w:r>
    </w:p>
    <w:p w:rsidRPr="008976ED" w:rsidR="0089153B" w:rsidP="0089153B" w:rsidRDefault="0089153B" w14:paraId="6649C314" w14:textId="77777777">
      <w:pPr>
        <w:pStyle w:val="Standardtext"/>
        <w:ind w:left="0"/>
        <w:rPr>
          <w:rFonts w:asciiTheme="minorHAnsi" w:hAnsiTheme="minorHAnsi" w:cstheme="minorHAnsi"/>
          <w:szCs w:val="22"/>
        </w:rPr>
      </w:pPr>
      <w:r w:rsidRPr="008976ED">
        <w:rPr>
          <w:rFonts w:asciiTheme="minorHAnsi" w:hAnsiTheme="minorHAnsi" w:cstheme="minorHAnsi"/>
          <w:szCs w:val="22"/>
        </w:rPr>
        <w:t>D-76698 Ubstadt-Weiher</w:t>
      </w:r>
    </w:p>
    <w:p w:rsidRPr="008976ED" w:rsidR="0089153B" w:rsidP="0089153B" w:rsidRDefault="0089153B" w14:paraId="36CDBBF2" w14:textId="77777777">
      <w:pPr>
        <w:pStyle w:val="Standardtext"/>
        <w:ind w:left="0"/>
        <w:rPr>
          <w:rFonts w:asciiTheme="minorHAnsi" w:hAnsiTheme="minorHAnsi" w:cstheme="minorHAnsi"/>
          <w:szCs w:val="22"/>
        </w:rPr>
      </w:pPr>
    </w:p>
    <w:p w:rsidRPr="008976ED" w:rsidR="0089153B" w:rsidP="0089153B" w:rsidRDefault="0089153B" w14:paraId="0DAFF90D" w14:textId="77777777">
      <w:pPr>
        <w:pStyle w:val="Standardtext"/>
        <w:ind w:left="0"/>
        <w:rPr>
          <w:rFonts w:asciiTheme="minorHAnsi" w:hAnsiTheme="minorHAnsi" w:cstheme="minorHAnsi"/>
          <w:szCs w:val="22"/>
          <w:lang w:val="en-US"/>
        </w:rPr>
      </w:pPr>
      <w:r w:rsidRPr="00590FB5">
        <w:rPr>
          <w:rFonts w:asciiTheme="minorHAnsi" w:hAnsiTheme="minorHAnsi" w:cstheme="minorHAnsi"/>
          <w:szCs w:val="22"/>
        </w:rPr>
        <w:t>Tel.: +49 7251 32641-</w:t>
      </w:r>
      <w:r w:rsidRPr="008976ED">
        <w:rPr>
          <w:rFonts w:asciiTheme="minorHAnsi" w:hAnsiTheme="minorHAnsi" w:cstheme="minorHAnsi"/>
          <w:szCs w:val="22"/>
          <w:lang w:val="en-US"/>
        </w:rPr>
        <w:t>00</w:t>
      </w:r>
    </w:p>
    <w:p w:rsidRPr="008976ED" w:rsidR="0089153B" w:rsidP="0089153B" w:rsidRDefault="0089153B" w14:paraId="32F21BCD" w14:textId="77777777">
      <w:pPr>
        <w:pStyle w:val="Standardtext"/>
        <w:ind w:left="0"/>
        <w:rPr>
          <w:rFonts w:asciiTheme="minorHAnsi" w:hAnsiTheme="minorHAnsi" w:cstheme="minorHAnsi"/>
          <w:szCs w:val="22"/>
          <w:lang w:val="en-US"/>
        </w:rPr>
      </w:pPr>
      <w:r>
        <w:rPr>
          <w:rFonts w:asciiTheme="minorHAnsi" w:hAnsiTheme="minorHAnsi" w:cstheme="minorHAnsi"/>
          <w:szCs w:val="22"/>
          <w:lang w:val="en-US"/>
        </w:rPr>
        <w:t xml:space="preserve">Fax: </w:t>
      </w:r>
      <w:r w:rsidRPr="008976ED">
        <w:rPr>
          <w:rFonts w:asciiTheme="minorHAnsi" w:hAnsiTheme="minorHAnsi" w:cstheme="minorHAnsi"/>
          <w:szCs w:val="22"/>
          <w:lang w:val="en-US"/>
        </w:rPr>
        <w:t>+49 7251 32641-99</w:t>
      </w:r>
    </w:p>
    <w:p w:rsidRPr="008976ED" w:rsidR="0089153B" w:rsidP="0089153B" w:rsidRDefault="0089153B" w14:paraId="0D21442B" w14:textId="77777777">
      <w:pPr>
        <w:shd w:val="clear" w:color="auto" w:fill="FFFFFF"/>
        <w:rPr>
          <w:rFonts w:cstheme="minorHAnsi"/>
          <w:lang w:val="en-US"/>
        </w:rPr>
      </w:pPr>
      <w:r>
        <w:rPr>
          <w:rFonts w:cstheme="minorHAnsi"/>
          <w:lang w:val="en-US"/>
        </w:rPr>
        <w:t>Email:</w:t>
      </w:r>
      <w:r>
        <w:rPr>
          <w:rFonts w:cstheme="minorHAnsi"/>
          <w:lang w:val="en-US"/>
        </w:rPr>
        <w:tab/>
      </w:r>
      <w:r>
        <w:rPr>
          <w:rFonts w:cstheme="minorHAnsi"/>
          <w:lang w:val="en-US"/>
        </w:rPr>
        <w:tab/>
      </w:r>
      <w:hyperlink w:history="1" r:id="rId14">
        <w:r w:rsidRPr="008976ED">
          <w:rPr>
            <w:rStyle w:val="Hyperlink"/>
            <w:rFonts w:cstheme="minorHAnsi"/>
            <w:lang w:val="en-US"/>
          </w:rPr>
          <w:t>info@essert.com</w:t>
        </w:r>
      </w:hyperlink>
    </w:p>
    <w:p w:rsidR="003D1BE9" w:rsidP="00327D71" w:rsidRDefault="0089153B" w14:paraId="5040DE0B" w14:textId="77777777">
      <w:pPr>
        <w:shd w:val="clear" w:color="auto" w:fill="FFFFFF"/>
        <w:rPr>
          <w:rStyle w:val="Hyperlink"/>
          <w:rFonts w:cstheme="minorHAnsi"/>
        </w:rPr>
      </w:pPr>
      <w:r>
        <w:rPr>
          <w:rFonts w:cstheme="minorHAnsi"/>
        </w:rPr>
        <w:t>Internet:</w:t>
      </w:r>
      <w:r>
        <w:rPr>
          <w:rFonts w:cstheme="minorHAnsi"/>
        </w:rPr>
        <w:tab/>
      </w:r>
      <w:hyperlink w:history="1" r:id="rId15">
        <w:r w:rsidRPr="008976ED">
          <w:rPr>
            <w:rStyle w:val="Hyperlink"/>
            <w:rFonts w:cstheme="minorHAnsi"/>
          </w:rPr>
          <w:t>www.essert.com</w:t>
        </w:r>
      </w:hyperlink>
    </w:p>
    <w:p w:rsidR="003D1BE9" w:rsidP="00327D71" w:rsidRDefault="003D1BE9" w14:paraId="63931D37" w14:textId="77777777">
      <w:pPr>
        <w:shd w:val="clear" w:color="auto" w:fill="FFFFFF"/>
        <w:rPr>
          <w:rStyle w:val="Hyperlink"/>
          <w:rFonts w:cstheme="minorHAnsi"/>
        </w:rPr>
      </w:pPr>
    </w:p>
    <w:p w:rsidRPr="00327D71" w:rsidR="00A10567" w:rsidP="00327D71" w:rsidRDefault="00A10567" w14:paraId="1DD4C34A" w14:textId="77777777">
      <w:pPr>
        <w:shd w:val="clear" w:color="auto" w:fill="FFFFFF"/>
        <w:rPr>
          <w:rFonts w:cstheme="minorHAnsi"/>
          <w:color w:val="0563C1" w:themeColor="hyperlink"/>
          <w:u w:val="single"/>
        </w:rPr>
      </w:pPr>
      <w:r>
        <w:br w:type="page"/>
      </w:r>
    </w:p>
    <w:p w:rsidR="00314044" w:rsidP="00314044" w:rsidRDefault="00314044" w14:paraId="0654AE7A" w14:textId="77777777"/>
    <w:sdt>
      <w:sdtPr>
        <w:rPr>
          <w:rFonts w:asciiTheme="minorHAnsi" w:hAnsiTheme="minorHAnsi" w:eastAsiaTheme="minorHAnsi" w:cstheme="minorBidi"/>
          <w:b w:val="0"/>
          <w:color w:val="auto"/>
          <w:sz w:val="22"/>
          <w:szCs w:val="22"/>
          <w:lang w:eastAsia="en-US"/>
        </w:rPr>
        <w:id w:val="-2025164915"/>
        <w:docPartObj>
          <w:docPartGallery w:val="Table of Contents"/>
          <w:docPartUnique/>
        </w:docPartObj>
      </w:sdtPr>
      <w:sdtEndPr>
        <w:rPr>
          <w:rFonts w:ascii="Calibri" w:hAnsi="Calibri"/>
          <w:bCs/>
        </w:rPr>
      </w:sdtEndPr>
      <w:sdtContent>
        <w:p w:rsidR="005332C2" w:rsidP="000E6156" w:rsidRDefault="005332C2" w14:paraId="79B62175" w14:textId="77777777">
          <w:pPr>
            <w:pStyle w:val="Inhaltsverzeichnisberschrift"/>
          </w:pPr>
          <w:r>
            <w:t>Inhaltsverzeichnis</w:t>
          </w:r>
        </w:p>
        <w:p w:rsidR="003F5654" w:rsidRDefault="00521826" w14:paraId="2612586C" w14:textId="61C48CBA">
          <w:pPr>
            <w:pStyle w:val="Verzeichnis1"/>
            <w:rPr>
              <w:rFonts w:asciiTheme="minorHAnsi" w:hAnsiTheme="minorHAnsi" w:eastAsiaTheme="minorEastAsia"/>
              <w:b w:val="0"/>
              <w:lang w:eastAsia="de-DE"/>
            </w:rPr>
          </w:pPr>
          <w:r>
            <w:fldChar w:fldCharType="begin"/>
          </w:r>
          <w:r w:rsidR="005332C2">
            <w:instrText xml:space="preserve"> TOC \o "1-3" \h \z \u </w:instrText>
          </w:r>
          <w:r>
            <w:fldChar w:fldCharType="separate"/>
          </w:r>
          <w:hyperlink w:history="1" w:anchor="_Toc515017936">
            <w:r w:rsidRPr="008515C8" w:rsidR="003F5654">
              <w:rPr>
                <w:rStyle w:val="Hyperlink"/>
              </w:rPr>
              <w:t>1.</w:t>
            </w:r>
            <w:r w:rsidR="003F5654">
              <w:rPr>
                <w:rFonts w:asciiTheme="minorHAnsi" w:hAnsiTheme="minorHAnsi" w:eastAsiaTheme="minorEastAsia"/>
                <w:b w:val="0"/>
                <w:lang w:eastAsia="de-DE"/>
              </w:rPr>
              <w:tab/>
            </w:r>
            <w:r w:rsidRPr="008515C8" w:rsidR="003F5654">
              <w:rPr>
                <w:rStyle w:val="Hyperlink"/>
              </w:rPr>
              <w:t>Vorwort</w:t>
            </w:r>
            <w:r w:rsidR="003F5654">
              <w:rPr>
                <w:webHidden/>
              </w:rPr>
              <w:tab/>
            </w:r>
            <w:r w:rsidR="003F5654">
              <w:rPr>
                <w:webHidden/>
              </w:rPr>
              <w:fldChar w:fldCharType="begin"/>
            </w:r>
            <w:r w:rsidR="003F5654">
              <w:rPr>
                <w:webHidden/>
              </w:rPr>
              <w:instrText xml:space="preserve"> PAGEREF _Toc515017936 \h </w:instrText>
            </w:r>
            <w:r w:rsidR="003F5654">
              <w:rPr>
                <w:webHidden/>
              </w:rPr>
            </w:r>
            <w:r w:rsidR="003F5654">
              <w:rPr>
                <w:webHidden/>
              </w:rPr>
              <w:fldChar w:fldCharType="separate"/>
            </w:r>
            <w:r w:rsidR="003F5654">
              <w:rPr>
                <w:webHidden/>
              </w:rPr>
              <w:t>5</w:t>
            </w:r>
            <w:r w:rsidR="003F5654">
              <w:rPr>
                <w:webHidden/>
              </w:rPr>
              <w:fldChar w:fldCharType="end"/>
            </w:r>
          </w:hyperlink>
        </w:p>
        <w:p w:rsidR="003F5654" w:rsidRDefault="0056415B" w14:paraId="28D6E4C1" w14:textId="66967589">
          <w:pPr>
            <w:pStyle w:val="Verzeichnis1"/>
            <w:rPr>
              <w:rFonts w:asciiTheme="minorHAnsi" w:hAnsiTheme="minorHAnsi" w:eastAsiaTheme="minorEastAsia"/>
              <w:b w:val="0"/>
              <w:lang w:eastAsia="de-DE"/>
            </w:rPr>
          </w:pPr>
          <w:hyperlink w:history="1" w:anchor="_Toc515017937">
            <w:r w:rsidRPr="008515C8" w:rsidR="003F5654">
              <w:rPr>
                <w:rStyle w:val="Hyperlink"/>
              </w:rPr>
              <w:t>2.</w:t>
            </w:r>
            <w:r w:rsidR="003F5654">
              <w:rPr>
                <w:rFonts w:asciiTheme="minorHAnsi" w:hAnsiTheme="minorHAnsi" w:eastAsiaTheme="minorEastAsia"/>
                <w:b w:val="0"/>
                <w:lang w:eastAsia="de-DE"/>
              </w:rPr>
              <w:tab/>
            </w:r>
            <w:r w:rsidRPr="008515C8" w:rsidR="003F5654">
              <w:rPr>
                <w:rStyle w:val="Hyperlink"/>
              </w:rPr>
              <w:t>Historie – Wozu braucht man einen Software Standard?</w:t>
            </w:r>
            <w:r w:rsidR="003F5654">
              <w:rPr>
                <w:webHidden/>
              </w:rPr>
              <w:tab/>
            </w:r>
            <w:r w:rsidR="003F5654">
              <w:rPr>
                <w:webHidden/>
              </w:rPr>
              <w:fldChar w:fldCharType="begin"/>
            </w:r>
            <w:r w:rsidR="003F5654">
              <w:rPr>
                <w:webHidden/>
              </w:rPr>
              <w:instrText xml:space="preserve"> PAGEREF _Toc515017937 \h </w:instrText>
            </w:r>
            <w:r w:rsidR="003F5654">
              <w:rPr>
                <w:webHidden/>
              </w:rPr>
            </w:r>
            <w:r w:rsidR="003F5654">
              <w:rPr>
                <w:webHidden/>
              </w:rPr>
              <w:fldChar w:fldCharType="separate"/>
            </w:r>
            <w:r w:rsidR="003F5654">
              <w:rPr>
                <w:webHidden/>
              </w:rPr>
              <w:t>5</w:t>
            </w:r>
            <w:r w:rsidR="003F5654">
              <w:rPr>
                <w:webHidden/>
              </w:rPr>
              <w:fldChar w:fldCharType="end"/>
            </w:r>
          </w:hyperlink>
        </w:p>
        <w:p w:rsidR="003F5654" w:rsidRDefault="0056415B" w14:paraId="57127875" w14:textId="34300CE5">
          <w:pPr>
            <w:pStyle w:val="Verzeichnis1"/>
            <w:rPr>
              <w:rFonts w:asciiTheme="minorHAnsi" w:hAnsiTheme="minorHAnsi" w:eastAsiaTheme="minorEastAsia"/>
              <w:b w:val="0"/>
              <w:lang w:eastAsia="de-DE"/>
            </w:rPr>
          </w:pPr>
          <w:hyperlink w:history="1" w:anchor="_Toc515017938">
            <w:r w:rsidRPr="008515C8" w:rsidR="003F5654">
              <w:rPr>
                <w:rStyle w:val="Hyperlink"/>
              </w:rPr>
              <w:t>3.</w:t>
            </w:r>
            <w:r w:rsidR="003F5654">
              <w:rPr>
                <w:rFonts w:asciiTheme="minorHAnsi" w:hAnsiTheme="minorHAnsi" w:eastAsiaTheme="minorEastAsia"/>
                <w:b w:val="0"/>
                <w:lang w:eastAsia="de-DE"/>
              </w:rPr>
              <w:tab/>
            </w:r>
            <w:r w:rsidRPr="008515C8" w:rsidR="003F5654">
              <w:rPr>
                <w:rStyle w:val="Hyperlink"/>
              </w:rPr>
              <w:t>Grundlagen der Roboterprogrammierung</w:t>
            </w:r>
            <w:r w:rsidR="003F5654">
              <w:rPr>
                <w:webHidden/>
              </w:rPr>
              <w:tab/>
            </w:r>
            <w:r w:rsidR="003F5654">
              <w:rPr>
                <w:webHidden/>
              </w:rPr>
              <w:fldChar w:fldCharType="begin"/>
            </w:r>
            <w:r w:rsidR="003F5654">
              <w:rPr>
                <w:webHidden/>
              </w:rPr>
              <w:instrText xml:space="preserve"> PAGEREF _Toc515017938 \h </w:instrText>
            </w:r>
            <w:r w:rsidR="003F5654">
              <w:rPr>
                <w:webHidden/>
              </w:rPr>
            </w:r>
            <w:r w:rsidR="003F5654">
              <w:rPr>
                <w:webHidden/>
              </w:rPr>
              <w:fldChar w:fldCharType="separate"/>
            </w:r>
            <w:r w:rsidR="003F5654">
              <w:rPr>
                <w:webHidden/>
              </w:rPr>
              <w:t>5</w:t>
            </w:r>
            <w:r w:rsidR="003F5654">
              <w:rPr>
                <w:webHidden/>
              </w:rPr>
              <w:fldChar w:fldCharType="end"/>
            </w:r>
          </w:hyperlink>
        </w:p>
        <w:p w:rsidR="003F5654" w:rsidRDefault="0056415B" w14:paraId="7AA4111E" w14:textId="53252DAC">
          <w:pPr>
            <w:pStyle w:val="Verzeichnis2"/>
            <w:rPr>
              <w:rFonts w:asciiTheme="minorHAnsi" w:hAnsiTheme="minorHAnsi" w:eastAsiaTheme="minorEastAsia"/>
              <w:noProof/>
              <w:lang w:eastAsia="de-DE"/>
            </w:rPr>
          </w:pPr>
          <w:hyperlink w:history="1" w:anchor="_Toc515017939">
            <w:r w:rsidRPr="008515C8" w:rsidR="003F5654">
              <w:rPr>
                <w:rStyle w:val="Hyperlink"/>
                <w:noProof/>
              </w:rPr>
              <w:t>3.1.</w:t>
            </w:r>
            <w:r w:rsidR="003F5654">
              <w:rPr>
                <w:rFonts w:asciiTheme="minorHAnsi" w:hAnsiTheme="minorHAnsi" w:eastAsiaTheme="minorEastAsia"/>
                <w:noProof/>
                <w:lang w:eastAsia="de-DE"/>
              </w:rPr>
              <w:tab/>
            </w:r>
            <w:r w:rsidRPr="008515C8" w:rsidR="003F5654">
              <w:rPr>
                <w:rStyle w:val="Hyperlink"/>
                <w:noProof/>
              </w:rPr>
              <w:t>Das Robotersystem</w:t>
            </w:r>
            <w:r w:rsidR="003F5654">
              <w:rPr>
                <w:noProof/>
                <w:webHidden/>
              </w:rPr>
              <w:tab/>
            </w:r>
            <w:r w:rsidR="003F5654">
              <w:rPr>
                <w:noProof/>
                <w:webHidden/>
              </w:rPr>
              <w:fldChar w:fldCharType="begin"/>
            </w:r>
            <w:r w:rsidR="003F5654">
              <w:rPr>
                <w:noProof/>
                <w:webHidden/>
              </w:rPr>
              <w:instrText xml:space="preserve"> PAGEREF _Toc515017939 \h </w:instrText>
            </w:r>
            <w:r w:rsidR="003F5654">
              <w:rPr>
                <w:noProof/>
                <w:webHidden/>
              </w:rPr>
            </w:r>
            <w:r w:rsidR="003F5654">
              <w:rPr>
                <w:noProof/>
                <w:webHidden/>
              </w:rPr>
              <w:fldChar w:fldCharType="separate"/>
            </w:r>
            <w:r w:rsidR="003F5654">
              <w:rPr>
                <w:noProof/>
                <w:webHidden/>
              </w:rPr>
              <w:t>5</w:t>
            </w:r>
            <w:r w:rsidR="003F5654">
              <w:rPr>
                <w:noProof/>
                <w:webHidden/>
              </w:rPr>
              <w:fldChar w:fldCharType="end"/>
            </w:r>
          </w:hyperlink>
        </w:p>
        <w:p w:rsidR="003F5654" w:rsidRDefault="0056415B" w14:paraId="0331AC54" w14:textId="13A2C577">
          <w:pPr>
            <w:pStyle w:val="Verzeichnis2"/>
            <w:rPr>
              <w:rFonts w:asciiTheme="minorHAnsi" w:hAnsiTheme="minorHAnsi" w:eastAsiaTheme="minorEastAsia"/>
              <w:noProof/>
              <w:lang w:eastAsia="de-DE"/>
            </w:rPr>
          </w:pPr>
          <w:hyperlink w:history="1" w:anchor="_Toc515017940">
            <w:r w:rsidRPr="008515C8" w:rsidR="003F5654">
              <w:rPr>
                <w:rStyle w:val="Hyperlink"/>
                <w:noProof/>
              </w:rPr>
              <w:t>3.2.</w:t>
            </w:r>
            <w:r w:rsidR="003F5654">
              <w:rPr>
                <w:rFonts w:asciiTheme="minorHAnsi" w:hAnsiTheme="minorHAnsi" w:eastAsiaTheme="minorEastAsia"/>
                <w:noProof/>
                <w:lang w:eastAsia="de-DE"/>
              </w:rPr>
              <w:tab/>
            </w:r>
            <w:r w:rsidRPr="008515C8" w:rsidR="003F5654">
              <w:rPr>
                <w:rStyle w:val="Hyperlink"/>
                <w:noProof/>
              </w:rPr>
              <w:t>Programmiersoftware</w:t>
            </w:r>
            <w:r w:rsidR="003F5654">
              <w:rPr>
                <w:noProof/>
                <w:webHidden/>
              </w:rPr>
              <w:tab/>
            </w:r>
            <w:r w:rsidR="003F5654">
              <w:rPr>
                <w:noProof/>
                <w:webHidden/>
              </w:rPr>
              <w:fldChar w:fldCharType="begin"/>
            </w:r>
            <w:r w:rsidR="003F5654">
              <w:rPr>
                <w:noProof/>
                <w:webHidden/>
              </w:rPr>
              <w:instrText xml:space="preserve"> PAGEREF _Toc515017940 \h </w:instrText>
            </w:r>
            <w:r w:rsidR="003F5654">
              <w:rPr>
                <w:noProof/>
                <w:webHidden/>
              </w:rPr>
            </w:r>
            <w:r w:rsidR="003F5654">
              <w:rPr>
                <w:noProof/>
                <w:webHidden/>
              </w:rPr>
              <w:fldChar w:fldCharType="separate"/>
            </w:r>
            <w:r w:rsidR="003F5654">
              <w:rPr>
                <w:noProof/>
                <w:webHidden/>
              </w:rPr>
              <w:t>5</w:t>
            </w:r>
            <w:r w:rsidR="003F5654">
              <w:rPr>
                <w:noProof/>
                <w:webHidden/>
              </w:rPr>
              <w:fldChar w:fldCharType="end"/>
            </w:r>
          </w:hyperlink>
        </w:p>
        <w:p w:rsidR="003F5654" w:rsidRDefault="0056415B" w14:paraId="23ACD2E2" w14:textId="4358FB0F">
          <w:pPr>
            <w:pStyle w:val="Verzeichnis2"/>
            <w:rPr>
              <w:rFonts w:asciiTheme="minorHAnsi" w:hAnsiTheme="minorHAnsi" w:eastAsiaTheme="minorEastAsia"/>
              <w:noProof/>
              <w:lang w:eastAsia="de-DE"/>
            </w:rPr>
          </w:pPr>
          <w:hyperlink w:history="1" w:anchor="_Toc515017941">
            <w:r w:rsidRPr="008515C8" w:rsidR="003F5654">
              <w:rPr>
                <w:rStyle w:val="Hyperlink"/>
                <w:noProof/>
              </w:rPr>
              <w:t>3.3.</w:t>
            </w:r>
            <w:r w:rsidR="003F5654">
              <w:rPr>
                <w:rFonts w:asciiTheme="minorHAnsi" w:hAnsiTheme="minorHAnsi" w:eastAsiaTheme="minorEastAsia"/>
                <w:noProof/>
                <w:lang w:eastAsia="de-DE"/>
              </w:rPr>
              <w:tab/>
            </w:r>
            <w:r w:rsidRPr="008515C8" w:rsidR="003F5654">
              <w:rPr>
                <w:rStyle w:val="Hyperlink"/>
                <w:noProof/>
              </w:rPr>
              <w:t>Softwarestände</w:t>
            </w:r>
            <w:r w:rsidR="003F5654">
              <w:rPr>
                <w:noProof/>
                <w:webHidden/>
              </w:rPr>
              <w:tab/>
            </w:r>
            <w:r w:rsidR="003F5654">
              <w:rPr>
                <w:noProof/>
                <w:webHidden/>
              </w:rPr>
              <w:fldChar w:fldCharType="begin"/>
            </w:r>
            <w:r w:rsidR="003F5654">
              <w:rPr>
                <w:noProof/>
                <w:webHidden/>
              </w:rPr>
              <w:instrText xml:space="preserve"> PAGEREF _Toc515017941 \h </w:instrText>
            </w:r>
            <w:r w:rsidR="003F5654">
              <w:rPr>
                <w:noProof/>
                <w:webHidden/>
              </w:rPr>
            </w:r>
            <w:r w:rsidR="003F5654">
              <w:rPr>
                <w:noProof/>
                <w:webHidden/>
              </w:rPr>
              <w:fldChar w:fldCharType="separate"/>
            </w:r>
            <w:r w:rsidR="003F5654">
              <w:rPr>
                <w:noProof/>
                <w:webHidden/>
              </w:rPr>
              <w:t>5</w:t>
            </w:r>
            <w:r w:rsidR="003F5654">
              <w:rPr>
                <w:noProof/>
                <w:webHidden/>
              </w:rPr>
              <w:fldChar w:fldCharType="end"/>
            </w:r>
          </w:hyperlink>
        </w:p>
        <w:p w:rsidR="003F5654" w:rsidRDefault="0056415B" w14:paraId="3822DCB4" w14:textId="627B9340">
          <w:pPr>
            <w:pStyle w:val="Verzeichnis2"/>
            <w:rPr>
              <w:rFonts w:asciiTheme="minorHAnsi" w:hAnsiTheme="minorHAnsi" w:eastAsiaTheme="minorEastAsia"/>
              <w:noProof/>
              <w:lang w:eastAsia="de-DE"/>
            </w:rPr>
          </w:pPr>
          <w:hyperlink w:history="1" w:anchor="_Toc515017942">
            <w:r w:rsidRPr="008515C8" w:rsidR="003F5654">
              <w:rPr>
                <w:rStyle w:val="Hyperlink"/>
                <w:noProof/>
              </w:rPr>
              <w:t>3.4.</w:t>
            </w:r>
            <w:r w:rsidR="003F5654">
              <w:rPr>
                <w:rFonts w:asciiTheme="minorHAnsi" w:hAnsiTheme="minorHAnsi" w:eastAsiaTheme="minorEastAsia"/>
                <w:noProof/>
                <w:lang w:eastAsia="de-DE"/>
              </w:rPr>
              <w:tab/>
            </w:r>
            <w:r w:rsidRPr="008515C8" w:rsidR="003F5654">
              <w:rPr>
                <w:rStyle w:val="Hyperlink"/>
                <w:noProof/>
              </w:rPr>
              <w:t>Bahnsteuerung</w:t>
            </w:r>
            <w:r w:rsidR="003F5654">
              <w:rPr>
                <w:noProof/>
                <w:webHidden/>
              </w:rPr>
              <w:tab/>
            </w:r>
            <w:r w:rsidR="003F5654">
              <w:rPr>
                <w:noProof/>
                <w:webHidden/>
              </w:rPr>
              <w:fldChar w:fldCharType="begin"/>
            </w:r>
            <w:r w:rsidR="003F5654">
              <w:rPr>
                <w:noProof/>
                <w:webHidden/>
              </w:rPr>
              <w:instrText xml:space="preserve"> PAGEREF _Toc515017942 \h </w:instrText>
            </w:r>
            <w:r w:rsidR="003F5654">
              <w:rPr>
                <w:noProof/>
                <w:webHidden/>
              </w:rPr>
            </w:r>
            <w:r w:rsidR="003F5654">
              <w:rPr>
                <w:noProof/>
                <w:webHidden/>
              </w:rPr>
              <w:fldChar w:fldCharType="separate"/>
            </w:r>
            <w:r w:rsidR="003F5654">
              <w:rPr>
                <w:noProof/>
                <w:webHidden/>
              </w:rPr>
              <w:t>6</w:t>
            </w:r>
            <w:r w:rsidR="003F5654">
              <w:rPr>
                <w:noProof/>
                <w:webHidden/>
              </w:rPr>
              <w:fldChar w:fldCharType="end"/>
            </w:r>
          </w:hyperlink>
        </w:p>
        <w:p w:rsidR="003F5654" w:rsidRDefault="0056415B" w14:paraId="2C79C381" w14:textId="68737D55">
          <w:pPr>
            <w:pStyle w:val="Verzeichnis3"/>
            <w:tabs>
              <w:tab w:val="left" w:pos="1100"/>
            </w:tabs>
            <w:rPr>
              <w:rFonts w:asciiTheme="minorHAnsi" w:hAnsiTheme="minorHAnsi" w:eastAsiaTheme="minorEastAsia"/>
              <w:noProof/>
              <w:lang w:eastAsia="de-DE"/>
            </w:rPr>
          </w:pPr>
          <w:hyperlink w:history="1" w:anchor="_Toc515017943">
            <w:r w:rsidRPr="008515C8" w:rsidR="003F5654">
              <w:rPr>
                <w:rStyle w:val="Hyperlink"/>
                <w:noProof/>
              </w:rPr>
              <w:t>3.4.1.</w:t>
            </w:r>
            <w:r w:rsidR="003F5654">
              <w:rPr>
                <w:rFonts w:asciiTheme="minorHAnsi" w:hAnsiTheme="minorHAnsi" w:eastAsiaTheme="minorEastAsia"/>
                <w:noProof/>
                <w:lang w:eastAsia="de-DE"/>
              </w:rPr>
              <w:tab/>
            </w:r>
            <w:r w:rsidRPr="008515C8" w:rsidR="003F5654">
              <w:rPr>
                <w:rStyle w:val="Hyperlink"/>
                <w:noProof/>
              </w:rPr>
              <w:t>Punkt-zu-Punkt-Bewegung (PTP)</w:t>
            </w:r>
            <w:r w:rsidR="003F5654">
              <w:rPr>
                <w:noProof/>
                <w:webHidden/>
              </w:rPr>
              <w:tab/>
            </w:r>
            <w:r w:rsidR="003F5654">
              <w:rPr>
                <w:noProof/>
                <w:webHidden/>
              </w:rPr>
              <w:fldChar w:fldCharType="begin"/>
            </w:r>
            <w:r w:rsidR="003F5654">
              <w:rPr>
                <w:noProof/>
                <w:webHidden/>
              </w:rPr>
              <w:instrText xml:space="preserve"> PAGEREF _Toc515017943 \h </w:instrText>
            </w:r>
            <w:r w:rsidR="003F5654">
              <w:rPr>
                <w:noProof/>
                <w:webHidden/>
              </w:rPr>
            </w:r>
            <w:r w:rsidR="003F5654">
              <w:rPr>
                <w:noProof/>
                <w:webHidden/>
              </w:rPr>
              <w:fldChar w:fldCharType="separate"/>
            </w:r>
            <w:r w:rsidR="003F5654">
              <w:rPr>
                <w:noProof/>
                <w:webHidden/>
              </w:rPr>
              <w:t>6</w:t>
            </w:r>
            <w:r w:rsidR="003F5654">
              <w:rPr>
                <w:noProof/>
                <w:webHidden/>
              </w:rPr>
              <w:fldChar w:fldCharType="end"/>
            </w:r>
          </w:hyperlink>
        </w:p>
        <w:p w:rsidR="003F5654" w:rsidRDefault="0056415B" w14:paraId="564DE4BC" w14:textId="0ED80839">
          <w:pPr>
            <w:pStyle w:val="Verzeichnis3"/>
            <w:tabs>
              <w:tab w:val="left" w:pos="1100"/>
            </w:tabs>
            <w:rPr>
              <w:rFonts w:asciiTheme="minorHAnsi" w:hAnsiTheme="minorHAnsi" w:eastAsiaTheme="minorEastAsia"/>
              <w:noProof/>
              <w:lang w:eastAsia="de-DE"/>
            </w:rPr>
          </w:pPr>
          <w:hyperlink w:history="1" w:anchor="_Toc515017944">
            <w:r w:rsidRPr="008515C8" w:rsidR="003F5654">
              <w:rPr>
                <w:rStyle w:val="Hyperlink"/>
                <w:noProof/>
              </w:rPr>
              <w:t>3.4.2.</w:t>
            </w:r>
            <w:r w:rsidR="003F5654">
              <w:rPr>
                <w:rFonts w:asciiTheme="minorHAnsi" w:hAnsiTheme="minorHAnsi" w:eastAsiaTheme="minorEastAsia"/>
                <w:noProof/>
                <w:lang w:eastAsia="de-DE"/>
              </w:rPr>
              <w:tab/>
            </w:r>
            <w:r w:rsidRPr="008515C8" w:rsidR="003F5654">
              <w:rPr>
                <w:rStyle w:val="Hyperlink"/>
                <w:noProof/>
              </w:rPr>
              <w:t>Lineare Bewegung (LIN)</w:t>
            </w:r>
            <w:r w:rsidR="003F5654">
              <w:rPr>
                <w:noProof/>
                <w:webHidden/>
              </w:rPr>
              <w:tab/>
            </w:r>
            <w:r w:rsidR="003F5654">
              <w:rPr>
                <w:noProof/>
                <w:webHidden/>
              </w:rPr>
              <w:fldChar w:fldCharType="begin"/>
            </w:r>
            <w:r w:rsidR="003F5654">
              <w:rPr>
                <w:noProof/>
                <w:webHidden/>
              </w:rPr>
              <w:instrText xml:space="preserve"> PAGEREF _Toc515017944 \h </w:instrText>
            </w:r>
            <w:r w:rsidR="003F5654">
              <w:rPr>
                <w:noProof/>
                <w:webHidden/>
              </w:rPr>
            </w:r>
            <w:r w:rsidR="003F5654">
              <w:rPr>
                <w:noProof/>
                <w:webHidden/>
              </w:rPr>
              <w:fldChar w:fldCharType="separate"/>
            </w:r>
            <w:r w:rsidR="003F5654">
              <w:rPr>
                <w:noProof/>
                <w:webHidden/>
              </w:rPr>
              <w:t>6</w:t>
            </w:r>
            <w:r w:rsidR="003F5654">
              <w:rPr>
                <w:noProof/>
                <w:webHidden/>
              </w:rPr>
              <w:fldChar w:fldCharType="end"/>
            </w:r>
          </w:hyperlink>
        </w:p>
        <w:p w:rsidR="003F5654" w:rsidRDefault="0056415B" w14:paraId="054CD4F8" w14:textId="67AFA4A2">
          <w:pPr>
            <w:pStyle w:val="Verzeichnis3"/>
            <w:tabs>
              <w:tab w:val="left" w:pos="1100"/>
            </w:tabs>
            <w:rPr>
              <w:rFonts w:asciiTheme="minorHAnsi" w:hAnsiTheme="minorHAnsi" w:eastAsiaTheme="minorEastAsia"/>
              <w:noProof/>
              <w:lang w:eastAsia="de-DE"/>
            </w:rPr>
          </w:pPr>
          <w:hyperlink w:history="1" w:anchor="_Toc515017945">
            <w:r w:rsidRPr="008515C8" w:rsidR="003F5654">
              <w:rPr>
                <w:rStyle w:val="Hyperlink"/>
                <w:noProof/>
              </w:rPr>
              <w:t>3.4.3.</w:t>
            </w:r>
            <w:r w:rsidR="003F5654">
              <w:rPr>
                <w:rFonts w:asciiTheme="minorHAnsi" w:hAnsiTheme="minorHAnsi" w:eastAsiaTheme="minorEastAsia"/>
                <w:noProof/>
                <w:lang w:eastAsia="de-DE"/>
              </w:rPr>
              <w:tab/>
            </w:r>
            <w:r w:rsidRPr="008515C8" w:rsidR="003F5654">
              <w:rPr>
                <w:rStyle w:val="Hyperlink"/>
                <w:noProof/>
              </w:rPr>
              <w:t>Circular Bewegungen (CIRC)</w:t>
            </w:r>
            <w:r w:rsidR="003F5654">
              <w:rPr>
                <w:noProof/>
                <w:webHidden/>
              </w:rPr>
              <w:tab/>
            </w:r>
            <w:r w:rsidR="003F5654">
              <w:rPr>
                <w:noProof/>
                <w:webHidden/>
              </w:rPr>
              <w:fldChar w:fldCharType="begin"/>
            </w:r>
            <w:r w:rsidR="003F5654">
              <w:rPr>
                <w:noProof/>
                <w:webHidden/>
              </w:rPr>
              <w:instrText xml:space="preserve"> PAGEREF _Toc515017945 \h </w:instrText>
            </w:r>
            <w:r w:rsidR="003F5654">
              <w:rPr>
                <w:noProof/>
                <w:webHidden/>
              </w:rPr>
            </w:r>
            <w:r w:rsidR="003F5654">
              <w:rPr>
                <w:noProof/>
                <w:webHidden/>
              </w:rPr>
              <w:fldChar w:fldCharType="separate"/>
            </w:r>
            <w:r w:rsidR="003F5654">
              <w:rPr>
                <w:noProof/>
                <w:webHidden/>
              </w:rPr>
              <w:t>6</w:t>
            </w:r>
            <w:r w:rsidR="003F5654">
              <w:rPr>
                <w:noProof/>
                <w:webHidden/>
              </w:rPr>
              <w:fldChar w:fldCharType="end"/>
            </w:r>
          </w:hyperlink>
        </w:p>
        <w:p w:rsidR="003F5654" w:rsidRDefault="0056415B" w14:paraId="6F92EB4F" w14:textId="1527E6E7">
          <w:pPr>
            <w:pStyle w:val="Verzeichnis3"/>
            <w:tabs>
              <w:tab w:val="left" w:pos="1100"/>
            </w:tabs>
            <w:rPr>
              <w:rFonts w:asciiTheme="minorHAnsi" w:hAnsiTheme="minorHAnsi" w:eastAsiaTheme="minorEastAsia"/>
              <w:noProof/>
              <w:lang w:eastAsia="de-DE"/>
            </w:rPr>
          </w:pPr>
          <w:hyperlink w:history="1" w:anchor="_Toc515017946">
            <w:r w:rsidRPr="008515C8" w:rsidR="003F5654">
              <w:rPr>
                <w:rStyle w:val="Hyperlink"/>
                <w:noProof/>
              </w:rPr>
              <w:t>3.4.4.</w:t>
            </w:r>
            <w:r w:rsidR="003F5654">
              <w:rPr>
                <w:rFonts w:asciiTheme="minorHAnsi" w:hAnsiTheme="minorHAnsi" w:eastAsiaTheme="minorEastAsia"/>
                <w:noProof/>
                <w:lang w:eastAsia="de-DE"/>
              </w:rPr>
              <w:tab/>
            </w:r>
            <w:r w:rsidRPr="008515C8" w:rsidR="003F5654">
              <w:rPr>
                <w:rStyle w:val="Hyperlink"/>
                <w:noProof/>
              </w:rPr>
              <w:t>Überschleifen von Positionen</w:t>
            </w:r>
            <w:r w:rsidR="003F5654">
              <w:rPr>
                <w:noProof/>
                <w:webHidden/>
              </w:rPr>
              <w:tab/>
            </w:r>
            <w:r w:rsidR="003F5654">
              <w:rPr>
                <w:noProof/>
                <w:webHidden/>
              </w:rPr>
              <w:fldChar w:fldCharType="begin"/>
            </w:r>
            <w:r w:rsidR="003F5654">
              <w:rPr>
                <w:noProof/>
                <w:webHidden/>
              </w:rPr>
              <w:instrText xml:space="preserve"> PAGEREF _Toc515017946 \h </w:instrText>
            </w:r>
            <w:r w:rsidR="003F5654">
              <w:rPr>
                <w:noProof/>
                <w:webHidden/>
              </w:rPr>
            </w:r>
            <w:r w:rsidR="003F5654">
              <w:rPr>
                <w:noProof/>
                <w:webHidden/>
              </w:rPr>
              <w:fldChar w:fldCharType="separate"/>
            </w:r>
            <w:r w:rsidR="003F5654">
              <w:rPr>
                <w:noProof/>
                <w:webHidden/>
              </w:rPr>
              <w:t>6</w:t>
            </w:r>
            <w:r w:rsidR="003F5654">
              <w:rPr>
                <w:noProof/>
                <w:webHidden/>
              </w:rPr>
              <w:fldChar w:fldCharType="end"/>
            </w:r>
          </w:hyperlink>
        </w:p>
        <w:p w:rsidR="003F5654" w:rsidRDefault="0056415B" w14:paraId="725A1EE5" w14:textId="55CACD0C">
          <w:pPr>
            <w:pStyle w:val="Verzeichnis1"/>
            <w:rPr>
              <w:rFonts w:asciiTheme="minorHAnsi" w:hAnsiTheme="minorHAnsi" w:eastAsiaTheme="minorEastAsia"/>
              <w:b w:val="0"/>
              <w:lang w:eastAsia="de-DE"/>
            </w:rPr>
          </w:pPr>
          <w:hyperlink w:history="1" w:anchor="_Toc515017947">
            <w:r w:rsidRPr="008515C8" w:rsidR="003F5654">
              <w:rPr>
                <w:rStyle w:val="Hyperlink"/>
              </w:rPr>
              <w:t>4.</w:t>
            </w:r>
            <w:r w:rsidR="003F5654">
              <w:rPr>
                <w:rFonts w:asciiTheme="minorHAnsi" w:hAnsiTheme="minorHAnsi" w:eastAsiaTheme="minorEastAsia"/>
                <w:b w:val="0"/>
                <w:lang w:eastAsia="de-DE"/>
              </w:rPr>
              <w:tab/>
            </w:r>
            <w:r w:rsidRPr="008515C8" w:rsidR="003F5654">
              <w:rPr>
                <w:rStyle w:val="Hyperlink"/>
              </w:rPr>
              <w:t>Ablauf der Programmerstellung</w:t>
            </w:r>
            <w:r w:rsidR="003F5654">
              <w:rPr>
                <w:webHidden/>
              </w:rPr>
              <w:tab/>
            </w:r>
            <w:r w:rsidR="003F5654">
              <w:rPr>
                <w:webHidden/>
              </w:rPr>
              <w:fldChar w:fldCharType="begin"/>
            </w:r>
            <w:r w:rsidR="003F5654">
              <w:rPr>
                <w:webHidden/>
              </w:rPr>
              <w:instrText xml:space="preserve"> PAGEREF _Toc515017947 \h </w:instrText>
            </w:r>
            <w:r w:rsidR="003F5654">
              <w:rPr>
                <w:webHidden/>
              </w:rPr>
            </w:r>
            <w:r w:rsidR="003F5654">
              <w:rPr>
                <w:webHidden/>
              </w:rPr>
              <w:fldChar w:fldCharType="separate"/>
            </w:r>
            <w:r w:rsidR="003F5654">
              <w:rPr>
                <w:webHidden/>
              </w:rPr>
              <w:t>7</w:t>
            </w:r>
            <w:r w:rsidR="003F5654">
              <w:rPr>
                <w:webHidden/>
              </w:rPr>
              <w:fldChar w:fldCharType="end"/>
            </w:r>
          </w:hyperlink>
        </w:p>
        <w:p w:rsidR="003F5654" w:rsidRDefault="0056415B" w14:paraId="0660384C" w14:textId="45BFFB91">
          <w:pPr>
            <w:pStyle w:val="Verzeichnis1"/>
            <w:rPr>
              <w:rFonts w:asciiTheme="minorHAnsi" w:hAnsiTheme="minorHAnsi" w:eastAsiaTheme="minorEastAsia"/>
              <w:b w:val="0"/>
              <w:lang w:eastAsia="de-DE"/>
            </w:rPr>
          </w:pPr>
          <w:hyperlink w:history="1" w:anchor="_Toc515017948">
            <w:r w:rsidRPr="008515C8" w:rsidR="003F5654">
              <w:rPr>
                <w:rStyle w:val="Hyperlink"/>
              </w:rPr>
              <w:t>5.</w:t>
            </w:r>
            <w:r w:rsidR="003F5654">
              <w:rPr>
                <w:rFonts w:asciiTheme="minorHAnsi" w:hAnsiTheme="minorHAnsi" w:eastAsiaTheme="minorEastAsia"/>
                <w:b w:val="0"/>
                <w:lang w:eastAsia="de-DE"/>
              </w:rPr>
              <w:tab/>
            </w:r>
            <w:r w:rsidRPr="008515C8" w:rsidR="003F5654">
              <w:rPr>
                <w:rStyle w:val="Hyperlink"/>
              </w:rPr>
              <w:t>Programm Recherche</w:t>
            </w:r>
            <w:r w:rsidR="003F5654">
              <w:rPr>
                <w:webHidden/>
              </w:rPr>
              <w:tab/>
            </w:r>
            <w:r w:rsidR="003F5654">
              <w:rPr>
                <w:webHidden/>
              </w:rPr>
              <w:fldChar w:fldCharType="begin"/>
            </w:r>
            <w:r w:rsidR="003F5654">
              <w:rPr>
                <w:webHidden/>
              </w:rPr>
              <w:instrText xml:space="preserve"> PAGEREF _Toc515017948 \h </w:instrText>
            </w:r>
            <w:r w:rsidR="003F5654">
              <w:rPr>
                <w:webHidden/>
              </w:rPr>
            </w:r>
            <w:r w:rsidR="003F5654">
              <w:rPr>
                <w:webHidden/>
              </w:rPr>
              <w:fldChar w:fldCharType="separate"/>
            </w:r>
            <w:r w:rsidR="003F5654">
              <w:rPr>
                <w:webHidden/>
              </w:rPr>
              <w:t>7</w:t>
            </w:r>
            <w:r w:rsidR="003F5654">
              <w:rPr>
                <w:webHidden/>
              </w:rPr>
              <w:fldChar w:fldCharType="end"/>
            </w:r>
          </w:hyperlink>
        </w:p>
        <w:p w:rsidR="003F5654" w:rsidRDefault="0056415B" w14:paraId="345C6DE3" w14:textId="01567F53">
          <w:pPr>
            <w:pStyle w:val="Verzeichnis1"/>
            <w:rPr>
              <w:rFonts w:asciiTheme="minorHAnsi" w:hAnsiTheme="minorHAnsi" w:eastAsiaTheme="minorEastAsia"/>
              <w:b w:val="0"/>
              <w:lang w:eastAsia="de-DE"/>
            </w:rPr>
          </w:pPr>
          <w:hyperlink w:history="1" w:anchor="_Toc515017949">
            <w:r w:rsidRPr="008515C8" w:rsidR="003F5654">
              <w:rPr>
                <w:rStyle w:val="Hyperlink"/>
              </w:rPr>
              <w:t>6.</w:t>
            </w:r>
            <w:r w:rsidR="003F5654">
              <w:rPr>
                <w:rFonts w:asciiTheme="minorHAnsi" w:hAnsiTheme="minorHAnsi" w:eastAsiaTheme="minorEastAsia"/>
                <w:b w:val="0"/>
                <w:lang w:eastAsia="de-DE"/>
              </w:rPr>
              <w:tab/>
            </w:r>
            <w:r w:rsidRPr="008515C8" w:rsidR="003F5654">
              <w:rPr>
                <w:rStyle w:val="Hyperlink"/>
              </w:rPr>
              <w:t>Programm Dokumentation</w:t>
            </w:r>
            <w:r w:rsidR="003F5654">
              <w:rPr>
                <w:webHidden/>
              </w:rPr>
              <w:tab/>
            </w:r>
            <w:r w:rsidR="003F5654">
              <w:rPr>
                <w:webHidden/>
              </w:rPr>
              <w:fldChar w:fldCharType="begin"/>
            </w:r>
            <w:r w:rsidR="003F5654">
              <w:rPr>
                <w:webHidden/>
              </w:rPr>
              <w:instrText xml:space="preserve"> PAGEREF _Toc515017949 \h </w:instrText>
            </w:r>
            <w:r w:rsidR="003F5654">
              <w:rPr>
                <w:webHidden/>
              </w:rPr>
            </w:r>
            <w:r w:rsidR="003F5654">
              <w:rPr>
                <w:webHidden/>
              </w:rPr>
              <w:fldChar w:fldCharType="separate"/>
            </w:r>
            <w:r w:rsidR="003F5654">
              <w:rPr>
                <w:webHidden/>
              </w:rPr>
              <w:t>8</w:t>
            </w:r>
            <w:r w:rsidR="003F5654">
              <w:rPr>
                <w:webHidden/>
              </w:rPr>
              <w:fldChar w:fldCharType="end"/>
            </w:r>
          </w:hyperlink>
        </w:p>
        <w:p w:rsidR="003F5654" w:rsidRDefault="0056415B" w14:paraId="58F072BB" w14:textId="119B6F02">
          <w:pPr>
            <w:pStyle w:val="Verzeichnis1"/>
            <w:rPr>
              <w:rFonts w:asciiTheme="minorHAnsi" w:hAnsiTheme="minorHAnsi" w:eastAsiaTheme="minorEastAsia"/>
              <w:b w:val="0"/>
              <w:lang w:eastAsia="de-DE"/>
            </w:rPr>
          </w:pPr>
          <w:hyperlink w:history="1" w:anchor="_Toc515017950">
            <w:r w:rsidRPr="008515C8" w:rsidR="003F5654">
              <w:rPr>
                <w:rStyle w:val="Hyperlink"/>
              </w:rPr>
              <w:t>7.</w:t>
            </w:r>
            <w:r w:rsidR="003F5654">
              <w:rPr>
                <w:rFonts w:asciiTheme="minorHAnsi" w:hAnsiTheme="minorHAnsi" w:eastAsiaTheme="minorEastAsia"/>
                <w:b w:val="0"/>
                <w:lang w:eastAsia="de-DE"/>
              </w:rPr>
              <w:tab/>
            </w:r>
            <w:r w:rsidRPr="008515C8" w:rsidR="003F5654">
              <w:rPr>
                <w:rStyle w:val="Hyperlink"/>
              </w:rPr>
              <w:t>Richtlinien in der Roboterprogrammierung</w:t>
            </w:r>
            <w:r w:rsidR="003F5654">
              <w:rPr>
                <w:webHidden/>
              </w:rPr>
              <w:tab/>
            </w:r>
            <w:r w:rsidR="003F5654">
              <w:rPr>
                <w:webHidden/>
              </w:rPr>
              <w:fldChar w:fldCharType="begin"/>
            </w:r>
            <w:r w:rsidR="003F5654">
              <w:rPr>
                <w:webHidden/>
              </w:rPr>
              <w:instrText xml:space="preserve"> PAGEREF _Toc515017950 \h </w:instrText>
            </w:r>
            <w:r w:rsidR="003F5654">
              <w:rPr>
                <w:webHidden/>
              </w:rPr>
            </w:r>
            <w:r w:rsidR="003F5654">
              <w:rPr>
                <w:webHidden/>
              </w:rPr>
              <w:fldChar w:fldCharType="separate"/>
            </w:r>
            <w:r w:rsidR="003F5654">
              <w:rPr>
                <w:webHidden/>
              </w:rPr>
              <w:t>8</w:t>
            </w:r>
            <w:r w:rsidR="003F5654">
              <w:rPr>
                <w:webHidden/>
              </w:rPr>
              <w:fldChar w:fldCharType="end"/>
            </w:r>
          </w:hyperlink>
        </w:p>
        <w:p w:rsidR="003F5654" w:rsidRDefault="0056415B" w14:paraId="1B6E64E6" w14:textId="6145C7EB">
          <w:pPr>
            <w:pStyle w:val="Verzeichnis2"/>
            <w:rPr>
              <w:rFonts w:asciiTheme="minorHAnsi" w:hAnsiTheme="minorHAnsi" w:eastAsiaTheme="minorEastAsia"/>
              <w:noProof/>
              <w:lang w:eastAsia="de-DE"/>
            </w:rPr>
          </w:pPr>
          <w:hyperlink w:history="1" w:anchor="_Toc515017951">
            <w:r w:rsidRPr="008515C8" w:rsidR="003F5654">
              <w:rPr>
                <w:rStyle w:val="Hyperlink"/>
                <w:noProof/>
              </w:rPr>
              <w:t>7.1.</w:t>
            </w:r>
            <w:r w:rsidR="003F5654">
              <w:rPr>
                <w:rFonts w:asciiTheme="minorHAnsi" w:hAnsiTheme="minorHAnsi" w:eastAsiaTheme="minorEastAsia"/>
                <w:noProof/>
                <w:lang w:eastAsia="de-DE"/>
              </w:rPr>
              <w:tab/>
            </w:r>
            <w:r w:rsidRPr="008515C8" w:rsidR="003F5654">
              <w:rPr>
                <w:rStyle w:val="Hyperlink"/>
                <w:noProof/>
              </w:rPr>
              <w:t>Allgemeine Variablenbenennung</w:t>
            </w:r>
            <w:r w:rsidR="003F5654">
              <w:rPr>
                <w:noProof/>
                <w:webHidden/>
              </w:rPr>
              <w:tab/>
            </w:r>
            <w:r w:rsidR="003F5654">
              <w:rPr>
                <w:noProof/>
                <w:webHidden/>
              </w:rPr>
              <w:fldChar w:fldCharType="begin"/>
            </w:r>
            <w:r w:rsidR="003F5654">
              <w:rPr>
                <w:noProof/>
                <w:webHidden/>
              </w:rPr>
              <w:instrText xml:space="preserve"> PAGEREF _Toc515017951 \h </w:instrText>
            </w:r>
            <w:r w:rsidR="003F5654">
              <w:rPr>
                <w:noProof/>
                <w:webHidden/>
              </w:rPr>
            </w:r>
            <w:r w:rsidR="003F5654">
              <w:rPr>
                <w:noProof/>
                <w:webHidden/>
              </w:rPr>
              <w:fldChar w:fldCharType="separate"/>
            </w:r>
            <w:r w:rsidR="003F5654">
              <w:rPr>
                <w:noProof/>
                <w:webHidden/>
              </w:rPr>
              <w:t>8</w:t>
            </w:r>
            <w:r w:rsidR="003F5654">
              <w:rPr>
                <w:noProof/>
                <w:webHidden/>
              </w:rPr>
              <w:fldChar w:fldCharType="end"/>
            </w:r>
          </w:hyperlink>
        </w:p>
        <w:p w:rsidR="003F5654" w:rsidRDefault="0056415B" w14:paraId="752193C8" w14:textId="3D4B29B2">
          <w:pPr>
            <w:pStyle w:val="Verzeichnis2"/>
            <w:rPr>
              <w:rFonts w:asciiTheme="minorHAnsi" w:hAnsiTheme="minorHAnsi" w:eastAsiaTheme="minorEastAsia"/>
              <w:noProof/>
              <w:lang w:eastAsia="de-DE"/>
            </w:rPr>
          </w:pPr>
          <w:hyperlink w:history="1" w:anchor="_Toc515017952">
            <w:r w:rsidRPr="008515C8" w:rsidR="003F5654">
              <w:rPr>
                <w:rStyle w:val="Hyperlink"/>
                <w:noProof/>
              </w:rPr>
              <w:t>7.2.</w:t>
            </w:r>
            <w:r w:rsidR="003F5654">
              <w:rPr>
                <w:rFonts w:asciiTheme="minorHAnsi" w:hAnsiTheme="minorHAnsi" w:eastAsiaTheme="minorEastAsia"/>
                <w:noProof/>
                <w:lang w:eastAsia="de-DE"/>
              </w:rPr>
              <w:tab/>
            </w:r>
            <w:r w:rsidRPr="008515C8" w:rsidR="003F5654">
              <w:rPr>
                <w:rStyle w:val="Hyperlink"/>
                <w:noProof/>
              </w:rPr>
              <w:t>Spezifische Variablenbennung</w:t>
            </w:r>
            <w:r w:rsidR="003F5654">
              <w:rPr>
                <w:noProof/>
                <w:webHidden/>
              </w:rPr>
              <w:tab/>
            </w:r>
            <w:r w:rsidR="003F5654">
              <w:rPr>
                <w:noProof/>
                <w:webHidden/>
              </w:rPr>
              <w:fldChar w:fldCharType="begin"/>
            </w:r>
            <w:r w:rsidR="003F5654">
              <w:rPr>
                <w:noProof/>
                <w:webHidden/>
              </w:rPr>
              <w:instrText xml:space="preserve"> PAGEREF _Toc515017952 \h </w:instrText>
            </w:r>
            <w:r w:rsidR="003F5654">
              <w:rPr>
                <w:noProof/>
                <w:webHidden/>
              </w:rPr>
            </w:r>
            <w:r w:rsidR="003F5654">
              <w:rPr>
                <w:noProof/>
                <w:webHidden/>
              </w:rPr>
              <w:fldChar w:fldCharType="separate"/>
            </w:r>
            <w:r w:rsidR="003F5654">
              <w:rPr>
                <w:noProof/>
                <w:webHidden/>
              </w:rPr>
              <w:t>9</w:t>
            </w:r>
            <w:r w:rsidR="003F5654">
              <w:rPr>
                <w:noProof/>
                <w:webHidden/>
              </w:rPr>
              <w:fldChar w:fldCharType="end"/>
            </w:r>
          </w:hyperlink>
        </w:p>
        <w:p w:rsidR="003F5654" w:rsidRDefault="0056415B" w14:paraId="242F63C2" w14:textId="11E176EA">
          <w:pPr>
            <w:pStyle w:val="Verzeichnis2"/>
            <w:rPr>
              <w:rFonts w:asciiTheme="minorHAnsi" w:hAnsiTheme="minorHAnsi" w:eastAsiaTheme="minorEastAsia"/>
              <w:noProof/>
              <w:lang w:eastAsia="de-DE"/>
            </w:rPr>
          </w:pPr>
          <w:hyperlink w:history="1" w:anchor="_Toc515017953">
            <w:r w:rsidRPr="008515C8" w:rsidR="003F5654">
              <w:rPr>
                <w:rStyle w:val="Hyperlink"/>
                <w:noProof/>
              </w:rPr>
              <w:t>7.3.</w:t>
            </w:r>
            <w:r w:rsidR="003F5654">
              <w:rPr>
                <w:rFonts w:asciiTheme="minorHAnsi" w:hAnsiTheme="minorHAnsi" w:eastAsiaTheme="minorEastAsia"/>
                <w:noProof/>
                <w:lang w:eastAsia="de-DE"/>
              </w:rPr>
              <w:tab/>
            </w:r>
            <w:r w:rsidRPr="008515C8" w:rsidR="003F5654">
              <w:rPr>
                <w:rStyle w:val="Hyperlink"/>
                <w:noProof/>
              </w:rPr>
              <w:t>Aufbau der Struktur</w:t>
            </w:r>
            <w:r w:rsidR="003F5654">
              <w:rPr>
                <w:noProof/>
                <w:webHidden/>
              </w:rPr>
              <w:tab/>
            </w:r>
            <w:r w:rsidR="003F5654">
              <w:rPr>
                <w:noProof/>
                <w:webHidden/>
              </w:rPr>
              <w:fldChar w:fldCharType="begin"/>
            </w:r>
            <w:r w:rsidR="003F5654">
              <w:rPr>
                <w:noProof/>
                <w:webHidden/>
              </w:rPr>
              <w:instrText xml:space="preserve"> PAGEREF _Toc515017953 \h </w:instrText>
            </w:r>
            <w:r w:rsidR="003F5654">
              <w:rPr>
                <w:noProof/>
                <w:webHidden/>
              </w:rPr>
            </w:r>
            <w:r w:rsidR="003F5654">
              <w:rPr>
                <w:noProof/>
                <w:webHidden/>
              </w:rPr>
              <w:fldChar w:fldCharType="separate"/>
            </w:r>
            <w:r w:rsidR="003F5654">
              <w:rPr>
                <w:noProof/>
                <w:webHidden/>
              </w:rPr>
              <w:t>9</w:t>
            </w:r>
            <w:r w:rsidR="003F5654">
              <w:rPr>
                <w:noProof/>
                <w:webHidden/>
              </w:rPr>
              <w:fldChar w:fldCharType="end"/>
            </w:r>
          </w:hyperlink>
        </w:p>
        <w:p w:rsidR="003F5654" w:rsidRDefault="0056415B" w14:paraId="4912C5F2" w14:textId="3C109067">
          <w:pPr>
            <w:pStyle w:val="Verzeichnis2"/>
            <w:rPr>
              <w:rFonts w:asciiTheme="minorHAnsi" w:hAnsiTheme="minorHAnsi" w:eastAsiaTheme="minorEastAsia"/>
              <w:noProof/>
              <w:lang w:eastAsia="de-DE"/>
            </w:rPr>
          </w:pPr>
          <w:hyperlink w:history="1" w:anchor="_Toc515017954">
            <w:r w:rsidRPr="008515C8" w:rsidR="003F5654">
              <w:rPr>
                <w:rStyle w:val="Hyperlink"/>
                <w:noProof/>
              </w:rPr>
              <w:t>7.4.</w:t>
            </w:r>
            <w:r w:rsidR="003F5654">
              <w:rPr>
                <w:rFonts w:asciiTheme="minorHAnsi" w:hAnsiTheme="minorHAnsi" w:eastAsiaTheme="minorEastAsia"/>
                <w:noProof/>
                <w:lang w:eastAsia="de-DE"/>
              </w:rPr>
              <w:tab/>
            </w:r>
            <w:r w:rsidRPr="008515C8" w:rsidR="003F5654">
              <w:rPr>
                <w:rStyle w:val="Hyperlink"/>
                <w:noProof/>
              </w:rPr>
              <w:t>Aufbau eines Programm</w:t>
            </w:r>
            <w:r w:rsidR="003F5654">
              <w:rPr>
                <w:noProof/>
                <w:webHidden/>
              </w:rPr>
              <w:tab/>
            </w:r>
            <w:r w:rsidR="003F5654">
              <w:rPr>
                <w:noProof/>
                <w:webHidden/>
              </w:rPr>
              <w:fldChar w:fldCharType="begin"/>
            </w:r>
            <w:r w:rsidR="003F5654">
              <w:rPr>
                <w:noProof/>
                <w:webHidden/>
              </w:rPr>
              <w:instrText xml:space="preserve"> PAGEREF _Toc515017954 \h </w:instrText>
            </w:r>
            <w:r w:rsidR="003F5654">
              <w:rPr>
                <w:noProof/>
                <w:webHidden/>
              </w:rPr>
            </w:r>
            <w:r w:rsidR="003F5654">
              <w:rPr>
                <w:noProof/>
                <w:webHidden/>
              </w:rPr>
              <w:fldChar w:fldCharType="separate"/>
            </w:r>
            <w:r w:rsidR="003F5654">
              <w:rPr>
                <w:noProof/>
                <w:webHidden/>
              </w:rPr>
              <w:t>9</w:t>
            </w:r>
            <w:r w:rsidR="003F5654">
              <w:rPr>
                <w:noProof/>
                <w:webHidden/>
              </w:rPr>
              <w:fldChar w:fldCharType="end"/>
            </w:r>
          </w:hyperlink>
        </w:p>
        <w:p w:rsidR="003F5654" w:rsidRDefault="0056415B" w14:paraId="70409ECA" w14:textId="45ED1807">
          <w:pPr>
            <w:pStyle w:val="Verzeichnis2"/>
            <w:rPr>
              <w:rFonts w:asciiTheme="minorHAnsi" w:hAnsiTheme="minorHAnsi" w:eastAsiaTheme="minorEastAsia"/>
              <w:noProof/>
              <w:lang w:eastAsia="de-DE"/>
            </w:rPr>
          </w:pPr>
          <w:hyperlink w:history="1" w:anchor="_Toc515017955">
            <w:r w:rsidRPr="008515C8" w:rsidR="003F5654">
              <w:rPr>
                <w:rStyle w:val="Hyperlink"/>
                <w:noProof/>
              </w:rPr>
              <w:t>7.5.</w:t>
            </w:r>
            <w:r w:rsidR="003F5654">
              <w:rPr>
                <w:rFonts w:asciiTheme="minorHAnsi" w:hAnsiTheme="minorHAnsi" w:eastAsiaTheme="minorEastAsia"/>
                <w:noProof/>
                <w:lang w:eastAsia="de-DE"/>
              </w:rPr>
              <w:tab/>
            </w:r>
            <w:r w:rsidRPr="008515C8" w:rsidR="003F5654">
              <w:rPr>
                <w:rStyle w:val="Hyperlink"/>
                <w:noProof/>
              </w:rPr>
              <w:t>Aufbau eines Bewegungsjobs</w:t>
            </w:r>
            <w:r w:rsidR="003F5654">
              <w:rPr>
                <w:noProof/>
                <w:webHidden/>
              </w:rPr>
              <w:tab/>
            </w:r>
            <w:r w:rsidR="003F5654">
              <w:rPr>
                <w:noProof/>
                <w:webHidden/>
              </w:rPr>
              <w:fldChar w:fldCharType="begin"/>
            </w:r>
            <w:r w:rsidR="003F5654">
              <w:rPr>
                <w:noProof/>
                <w:webHidden/>
              </w:rPr>
              <w:instrText xml:space="preserve"> PAGEREF _Toc515017955 \h </w:instrText>
            </w:r>
            <w:r w:rsidR="003F5654">
              <w:rPr>
                <w:noProof/>
                <w:webHidden/>
              </w:rPr>
            </w:r>
            <w:r w:rsidR="003F5654">
              <w:rPr>
                <w:noProof/>
                <w:webHidden/>
              </w:rPr>
              <w:fldChar w:fldCharType="separate"/>
            </w:r>
            <w:r w:rsidR="003F5654">
              <w:rPr>
                <w:noProof/>
                <w:webHidden/>
              </w:rPr>
              <w:t>9</w:t>
            </w:r>
            <w:r w:rsidR="003F5654">
              <w:rPr>
                <w:noProof/>
                <w:webHidden/>
              </w:rPr>
              <w:fldChar w:fldCharType="end"/>
            </w:r>
          </w:hyperlink>
        </w:p>
        <w:p w:rsidR="003F5654" w:rsidRDefault="0056415B" w14:paraId="7A18AF54" w14:textId="63E66C6A">
          <w:pPr>
            <w:pStyle w:val="Verzeichnis3"/>
            <w:tabs>
              <w:tab w:val="left" w:pos="1100"/>
            </w:tabs>
            <w:rPr>
              <w:rFonts w:asciiTheme="minorHAnsi" w:hAnsiTheme="minorHAnsi" w:eastAsiaTheme="minorEastAsia"/>
              <w:noProof/>
              <w:lang w:eastAsia="de-DE"/>
            </w:rPr>
          </w:pPr>
          <w:hyperlink w:history="1" w:anchor="_Toc515017956">
            <w:r w:rsidRPr="008515C8" w:rsidR="003F5654">
              <w:rPr>
                <w:rStyle w:val="Hyperlink"/>
                <w:noProof/>
              </w:rPr>
              <w:t>7.5.1.</w:t>
            </w:r>
            <w:r w:rsidR="003F5654">
              <w:rPr>
                <w:rFonts w:asciiTheme="minorHAnsi" w:hAnsiTheme="minorHAnsi" w:eastAsiaTheme="minorEastAsia"/>
                <w:noProof/>
                <w:lang w:eastAsia="de-DE"/>
              </w:rPr>
              <w:tab/>
            </w:r>
            <w:r w:rsidRPr="008515C8" w:rsidR="003F5654">
              <w:rPr>
                <w:rStyle w:val="Hyperlink"/>
                <w:noProof/>
              </w:rPr>
              <w:t>….</w:t>
            </w:r>
            <w:r w:rsidR="003F5654">
              <w:rPr>
                <w:noProof/>
                <w:webHidden/>
              </w:rPr>
              <w:tab/>
            </w:r>
            <w:r w:rsidR="003F5654">
              <w:rPr>
                <w:noProof/>
                <w:webHidden/>
              </w:rPr>
              <w:fldChar w:fldCharType="begin"/>
            </w:r>
            <w:r w:rsidR="003F5654">
              <w:rPr>
                <w:noProof/>
                <w:webHidden/>
              </w:rPr>
              <w:instrText xml:space="preserve"> PAGEREF _Toc515017956 \h </w:instrText>
            </w:r>
            <w:r w:rsidR="003F5654">
              <w:rPr>
                <w:noProof/>
                <w:webHidden/>
              </w:rPr>
            </w:r>
            <w:r w:rsidR="003F5654">
              <w:rPr>
                <w:noProof/>
                <w:webHidden/>
              </w:rPr>
              <w:fldChar w:fldCharType="separate"/>
            </w:r>
            <w:r w:rsidR="003F5654">
              <w:rPr>
                <w:noProof/>
                <w:webHidden/>
              </w:rPr>
              <w:t>10</w:t>
            </w:r>
            <w:r w:rsidR="003F5654">
              <w:rPr>
                <w:noProof/>
                <w:webHidden/>
              </w:rPr>
              <w:fldChar w:fldCharType="end"/>
            </w:r>
          </w:hyperlink>
        </w:p>
        <w:p w:rsidR="003F5654" w:rsidRDefault="0056415B" w14:paraId="200B24C6" w14:textId="5BA53159">
          <w:pPr>
            <w:pStyle w:val="Verzeichnis3"/>
            <w:tabs>
              <w:tab w:val="left" w:pos="1100"/>
            </w:tabs>
            <w:rPr>
              <w:rFonts w:asciiTheme="minorHAnsi" w:hAnsiTheme="minorHAnsi" w:eastAsiaTheme="minorEastAsia"/>
              <w:noProof/>
              <w:lang w:eastAsia="de-DE"/>
            </w:rPr>
          </w:pPr>
          <w:hyperlink w:history="1" w:anchor="_Toc515017957">
            <w:r w:rsidRPr="008515C8" w:rsidR="003F5654">
              <w:rPr>
                <w:rStyle w:val="Hyperlink"/>
                <w:noProof/>
              </w:rPr>
              <w:t>7.5.2.</w:t>
            </w:r>
            <w:r w:rsidR="003F5654">
              <w:rPr>
                <w:rFonts w:asciiTheme="minorHAnsi" w:hAnsiTheme="minorHAnsi" w:eastAsiaTheme="minorEastAsia"/>
                <w:noProof/>
                <w:lang w:eastAsia="de-DE"/>
              </w:rPr>
              <w:tab/>
            </w:r>
            <w:r w:rsidRPr="008515C8" w:rsidR="003F5654">
              <w:rPr>
                <w:rStyle w:val="Hyperlink"/>
                <w:noProof/>
              </w:rPr>
              <w:t>….</w:t>
            </w:r>
            <w:r w:rsidR="003F5654">
              <w:rPr>
                <w:noProof/>
                <w:webHidden/>
              </w:rPr>
              <w:tab/>
            </w:r>
            <w:r w:rsidR="003F5654">
              <w:rPr>
                <w:noProof/>
                <w:webHidden/>
              </w:rPr>
              <w:fldChar w:fldCharType="begin"/>
            </w:r>
            <w:r w:rsidR="003F5654">
              <w:rPr>
                <w:noProof/>
                <w:webHidden/>
              </w:rPr>
              <w:instrText xml:space="preserve"> PAGEREF _Toc515017957 \h </w:instrText>
            </w:r>
            <w:r w:rsidR="003F5654">
              <w:rPr>
                <w:noProof/>
                <w:webHidden/>
              </w:rPr>
            </w:r>
            <w:r w:rsidR="003F5654">
              <w:rPr>
                <w:noProof/>
                <w:webHidden/>
              </w:rPr>
              <w:fldChar w:fldCharType="separate"/>
            </w:r>
            <w:r w:rsidR="003F5654">
              <w:rPr>
                <w:noProof/>
                <w:webHidden/>
              </w:rPr>
              <w:t>10</w:t>
            </w:r>
            <w:r w:rsidR="003F5654">
              <w:rPr>
                <w:noProof/>
                <w:webHidden/>
              </w:rPr>
              <w:fldChar w:fldCharType="end"/>
            </w:r>
          </w:hyperlink>
        </w:p>
        <w:p w:rsidR="003F5654" w:rsidRDefault="0056415B" w14:paraId="668E9220" w14:textId="768014D6">
          <w:pPr>
            <w:pStyle w:val="Verzeichnis1"/>
            <w:rPr>
              <w:rFonts w:asciiTheme="minorHAnsi" w:hAnsiTheme="minorHAnsi" w:eastAsiaTheme="minorEastAsia"/>
              <w:b w:val="0"/>
              <w:lang w:eastAsia="de-DE"/>
            </w:rPr>
          </w:pPr>
          <w:hyperlink w:history="1" w:anchor="_Toc515017958">
            <w:r w:rsidRPr="008515C8" w:rsidR="003F5654">
              <w:rPr>
                <w:rStyle w:val="Hyperlink"/>
              </w:rPr>
              <w:t>8.</w:t>
            </w:r>
            <w:r w:rsidR="003F5654">
              <w:rPr>
                <w:rFonts w:asciiTheme="minorHAnsi" w:hAnsiTheme="minorHAnsi" w:eastAsiaTheme="minorEastAsia"/>
                <w:b w:val="0"/>
                <w:lang w:eastAsia="de-DE"/>
              </w:rPr>
              <w:tab/>
            </w:r>
            <w:r w:rsidRPr="008515C8" w:rsidR="003F5654">
              <w:rPr>
                <w:rStyle w:val="Hyperlink"/>
              </w:rPr>
              <w:t>Versionierung der Programme</w:t>
            </w:r>
            <w:r w:rsidR="003F5654">
              <w:rPr>
                <w:webHidden/>
              </w:rPr>
              <w:tab/>
            </w:r>
            <w:r w:rsidR="003F5654">
              <w:rPr>
                <w:webHidden/>
              </w:rPr>
              <w:fldChar w:fldCharType="begin"/>
            </w:r>
            <w:r w:rsidR="003F5654">
              <w:rPr>
                <w:webHidden/>
              </w:rPr>
              <w:instrText xml:space="preserve"> PAGEREF _Toc515017958 \h </w:instrText>
            </w:r>
            <w:r w:rsidR="003F5654">
              <w:rPr>
                <w:webHidden/>
              </w:rPr>
            </w:r>
            <w:r w:rsidR="003F5654">
              <w:rPr>
                <w:webHidden/>
              </w:rPr>
              <w:fldChar w:fldCharType="separate"/>
            </w:r>
            <w:r w:rsidR="003F5654">
              <w:rPr>
                <w:webHidden/>
              </w:rPr>
              <w:t>11</w:t>
            </w:r>
            <w:r w:rsidR="003F5654">
              <w:rPr>
                <w:webHidden/>
              </w:rPr>
              <w:fldChar w:fldCharType="end"/>
            </w:r>
          </w:hyperlink>
        </w:p>
        <w:p w:rsidR="003F5654" w:rsidRDefault="0056415B" w14:paraId="0688B96F" w14:textId="0E9EEDA7">
          <w:pPr>
            <w:pStyle w:val="Verzeichnis1"/>
            <w:rPr>
              <w:rFonts w:asciiTheme="minorHAnsi" w:hAnsiTheme="minorHAnsi" w:eastAsiaTheme="minorEastAsia"/>
              <w:b w:val="0"/>
              <w:lang w:eastAsia="de-DE"/>
            </w:rPr>
          </w:pPr>
          <w:hyperlink w:history="1" w:anchor="_Toc515017959">
            <w:r w:rsidRPr="008515C8" w:rsidR="003F5654">
              <w:rPr>
                <w:rStyle w:val="Hyperlink"/>
              </w:rPr>
              <w:t>9.</w:t>
            </w:r>
            <w:r w:rsidR="003F5654">
              <w:rPr>
                <w:rFonts w:asciiTheme="minorHAnsi" w:hAnsiTheme="minorHAnsi" w:eastAsiaTheme="minorEastAsia"/>
                <w:b w:val="0"/>
                <w:lang w:eastAsia="de-DE"/>
              </w:rPr>
              <w:tab/>
            </w:r>
            <w:r w:rsidRPr="008515C8" w:rsidR="003F5654">
              <w:rPr>
                <w:rStyle w:val="Hyperlink"/>
              </w:rPr>
              <w:t>Schnittstellen Vorlagen</w:t>
            </w:r>
            <w:r w:rsidR="003F5654">
              <w:rPr>
                <w:webHidden/>
              </w:rPr>
              <w:tab/>
            </w:r>
            <w:r w:rsidR="003F5654">
              <w:rPr>
                <w:webHidden/>
              </w:rPr>
              <w:fldChar w:fldCharType="begin"/>
            </w:r>
            <w:r w:rsidR="003F5654">
              <w:rPr>
                <w:webHidden/>
              </w:rPr>
              <w:instrText xml:space="preserve"> PAGEREF _Toc515017959 \h </w:instrText>
            </w:r>
            <w:r w:rsidR="003F5654">
              <w:rPr>
                <w:webHidden/>
              </w:rPr>
            </w:r>
            <w:r w:rsidR="003F5654">
              <w:rPr>
                <w:webHidden/>
              </w:rPr>
              <w:fldChar w:fldCharType="separate"/>
            </w:r>
            <w:r w:rsidR="003F5654">
              <w:rPr>
                <w:webHidden/>
              </w:rPr>
              <w:t>11</w:t>
            </w:r>
            <w:r w:rsidR="003F5654">
              <w:rPr>
                <w:webHidden/>
              </w:rPr>
              <w:fldChar w:fldCharType="end"/>
            </w:r>
          </w:hyperlink>
        </w:p>
        <w:p w:rsidR="00FC62CF" w:rsidP="00D17766" w:rsidRDefault="00521826" w14:paraId="6831E003" w14:textId="676B9A7B">
          <w:pPr>
            <w:spacing w:line="276" w:lineRule="auto"/>
            <w:rPr>
              <w:b/>
              <w:bCs/>
            </w:rPr>
          </w:pPr>
          <w:r>
            <w:rPr>
              <w:b/>
              <w:bCs/>
            </w:rPr>
            <w:fldChar w:fldCharType="end"/>
          </w:r>
        </w:p>
        <w:p w:rsidR="00FC62CF" w:rsidP="00D17766" w:rsidRDefault="00FC62CF" w14:paraId="5C6BC7C0" w14:textId="77777777">
          <w:pPr>
            <w:spacing w:line="276" w:lineRule="auto"/>
            <w:rPr>
              <w:b/>
              <w:bCs/>
            </w:rPr>
          </w:pPr>
        </w:p>
        <w:p w:rsidRPr="005132B3" w:rsidR="005C1964" w:rsidP="00D17766" w:rsidRDefault="0056415B" w14:paraId="2DDB09D6" w14:textId="77777777">
          <w:pPr>
            <w:spacing w:line="276" w:lineRule="auto"/>
          </w:pPr>
        </w:p>
      </w:sdtContent>
    </w:sdt>
    <w:p w:rsidRPr="00FC62CF" w:rsidR="00FC62CF" w:rsidP="00FC62CF" w:rsidRDefault="00FC62CF" w14:paraId="47151E99" w14:textId="77777777">
      <w:pPr>
        <w:rPr>
          <w:rFonts w:cstheme="minorHAnsi"/>
          <w:b/>
          <w:sz w:val="28"/>
        </w:rPr>
      </w:pPr>
      <w:bookmarkStart w:name="_Toc479078633" w:id="5"/>
      <w:r>
        <w:br w:type="page"/>
      </w:r>
    </w:p>
    <w:p w:rsidR="005C1964" w:rsidP="00272AD6" w:rsidRDefault="0005549C" w14:paraId="1043B4D8" w14:textId="77777777">
      <w:pPr>
        <w:pStyle w:val="berschrift1"/>
      </w:pPr>
      <w:bookmarkStart w:name="_Toc515017936" w:id="6"/>
      <w:bookmarkEnd w:id="5"/>
      <w:r>
        <w:lastRenderedPageBreak/>
        <w:t>Vorwort</w:t>
      </w:r>
      <w:bookmarkEnd w:id="6"/>
    </w:p>
    <w:p w:rsidR="009252E5" w:rsidP="00BE2C49" w:rsidRDefault="00A674A9" w14:paraId="107D6D1B" w14:textId="7F517CFC">
      <w:r>
        <w:t>Diese Richtlinien sind für alle Programmierer Robotik der ESSERT GmbH. Es sollen einheitliche Grundlagen in der Programmierung von unterschiedlichen Robotersystemen zusammengefasst und umgesetzt werden. Da jeder seine eigene Art von Programmierung hat, müssen Standards und einheitliche Vorgaben geschaffen werden. Diese werden in folgenden Seiten definiert.</w:t>
      </w:r>
    </w:p>
    <w:p w:rsidR="0004694D" w:rsidP="00BE2C49" w:rsidRDefault="0004694D" w14:paraId="7434D25E" w14:textId="77777777"/>
    <w:p w:rsidR="0004694D" w:rsidP="0004694D" w:rsidRDefault="0004694D" w14:paraId="24FE78CB" w14:textId="72F5A7BB">
      <w:pPr>
        <w:pStyle w:val="berschrift1"/>
      </w:pPr>
      <w:bookmarkStart w:name="_Toc515017937" w:id="7"/>
      <w:r>
        <w:t xml:space="preserve">Historie – </w:t>
      </w:r>
      <w:proofErr w:type="gramStart"/>
      <w:r>
        <w:t>Wozu</w:t>
      </w:r>
      <w:proofErr w:type="gramEnd"/>
      <w:r>
        <w:t xml:space="preserve"> braucht man einen Software Standard?</w:t>
      </w:r>
      <w:bookmarkEnd w:id="7"/>
    </w:p>
    <w:p w:rsidRPr="0004694D" w:rsidR="0004694D" w:rsidP="0004694D" w:rsidRDefault="0004694D" w14:paraId="5B44EF5B" w14:textId="77777777">
      <w:r w:rsidRPr="0004694D">
        <w:t xml:space="preserve">In der Vergangenheit wurden die Roboter-Programme durch das </w:t>
      </w:r>
      <w:proofErr w:type="spellStart"/>
      <w:r w:rsidRPr="0004694D">
        <w:t>Inbetriebnahmepersonal</w:t>
      </w:r>
      <w:proofErr w:type="spellEnd"/>
      <w:r w:rsidRPr="0004694D">
        <w:t xml:space="preserve"> vor Ort erstellt. </w:t>
      </w:r>
    </w:p>
    <w:p w:rsidRPr="0004694D" w:rsidR="0004694D" w:rsidP="0004694D" w:rsidRDefault="0004694D" w14:paraId="7E9F6686" w14:textId="77777777">
      <w:r w:rsidRPr="0004694D">
        <w:t xml:space="preserve">Hierdurch entstanden Programme ohne jegliche Struktur, die für andere kaum bzw. nur durch erhöhten Aufwand nachvollziehbar waren (Spaghetti-Code). </w:t>
      </w:r>
    </w:p>
    <w:p w:rsidR="00522074" w:rsidP="00BE2C49" w:rsidRDefault="0004694D" w14:paraId="6D972958" w14:textId="4D2C38A2">
      <w:r w:rsidRPr="0004694D">
        <w:t>Es kam unter anderem vor, da</w:t>
      </w:r>
      <w:r>
        <w:t>ss</w:t>
      </w:r>
      <w:r w:rsidRPr="0004694D">
        <w:t xml:space="preserve"> für gleiche Anlagen unterschiedliche Programme existierten, so </w:t>
      </w:r>
      <w:proofErr w:type="spellStart"/>
      <w:r w:rsidRPr="0004694D">
        <w:t>daß</w:t>
      </w:r>
      <w:proofErr w:type="spellEnd"/>
      <w:r w:rsidRPr="0004694D">
        <w:t xml:space="preserve"> sich ziemlich hohe Zeiten für die Optimierung bzw. Wartung der Anlagen ergaben.</w:t>
      </w:r>
    </w:p>
    <w:p w:rsidR="0004694D" w:rsidP="00BE2C49" w:rsidRDefault="0004694D" w14:paraId="348577CB" w14:textId="77777777"/>
    <w:p w:rsidR="009252E5" w:rsidP="00272AD6" w:rsidRDefault="00522074" w14:paraId="36CF65D9" w14:textId="02AB11D2">
      <w:pPr>
        <w:pStyle w:val="berschrift1"/>
      </w:pPr>
      <w:bookmarkStart w:name="_Toc515017938" w:id="8"/>
      <w:r>
        <w:t>Grundlagen der Roboterprogrammierung</w:t>
      </w:r>
      <w:bookmarkEnd w:id="8"/>
    </w:p>
    <w:p w:rsidR="00272AD6" w:rsidP="008D50A5" w:rsidRDefault="00390CD2" w14:paraId="4D8302C8" w14:textId="68E5BD2F">
      <w:pPr>
        <w:pStyle w:val="berschrift2"/>
      </w:pPr>
      <w:bookmarkStart w:name="_Toc515017939" w:id="9"/>
      <w:r>
        <w:t>Das Robotersystem</w:t>
      </w:r>
      <w:bookmarkEnd w:id="9"/>
    </w:p>
    <w:p w:rsidR="00390CD2" w:rsidP="008D50A5" w:rsidRDefault="00390CD2" w14:paraId="120D4376" w14:textId="79E0F880">
      <w:pPr>
        <w:rPr>
          <w:noProof/>
        </w:rPr>
      </w:pPr>
      <w:r>
        <w:rPr>
          <w:noProof/>
        </w:rPr>
        <w:t>Ein System besteht immer aus einem Roboterarm, einer Robotersteuerung und einem Teachpanel. Die Robotersteuerung bilder das Herzstück eines Roboters. Über das Teachpanel, können wie der Name schon aussagt die Positionen geteacht werden. Außerdem kann ich den Roboter über das Teachpanel manuell verfahren.</w:t>
      </w:r>
    </w:p>
    <w:p w:rsidR="008D50A5" w:rsidP="008D50A5" w:rsidRDefault="00390CD2" w14:paraId="6A52B1B9" w14:textId="3E08A4EA">
      <w:pPr>
        <w:pStyle w:val="berschrift2"/>
      </w:pPr>
      <w:bookmarkStart w:name="_Toc515017940" w:id="10"/>
      <w:r>
        <w:t>Programmiersoftware</w:t>
      </w:r>
      <w:bookmarkEnd w:id="10"/>
    </w:p>
    <w:p w:rsidR="008D50A5" w:rsidP="008D50A5" w:rsidRDefault="00390CD2" w14:paraId="01790716" w14:textId="2D52858E">
      <w:r>
        <w:rPr>
          <w:noProof/>
        </w:rPr>
        <w:t>Für jedes Robotersystem gibt es eine Programmiersoftware. Hier habe ich die Möglichkeit die Programme offline vorzubereiten. Außerdem bieten mir die meisten Systeme eine Simulationsoberfläche.</w:t>
      </w:r>
    </w:p>
    <w:p w:rsidR="00BE2C49" w:rsidP="00390CD2" w:rsidRDefault="00390CD2" w14:paraId="1B119AA8" w14:textId="3D152C43">
      <w:pPr>
        <w:pStyle w:val="berschrift2"/>
      </w:pPr>
      <w:bookmarkStart w:name="_Toc515017941" w:id="11"/>
      <w:r>
        <w:t>Softwarestände</w:t>
      </w:r>
      <w:bookmarkEnd w:id="11"/>
    </w:p>
    <w:p w:rsidR="002D7AC8" w:rsidP="00BE2C49" w:rsidRDefault="00390CD2" w14:paraId="3CC640FA" w14:textId="50C8051E">
      <w:r>
        <w:t xml:space="preserve">Meist befinden sich auf den </w:t>
      </w:r>
      <w:proofErr w:type="gramStart"/>
      <w:r>
        <w:t>Steuerungen Softwarestände</w:t>
      </w:r>
      <w:proofErr w:type="gramEnd"/>
      <w:r>
        <w:t xml:space="preserve"> die uns vom Roboterhersteller vorgegeben werden. Je nach Roboterhersteller sind diese immer enorm wichtig und zu berücksichtigen. Werden Daten mit einem falschen Softwarestand eingespielt kann dies zu erheblichen </w:t>
      </w:r>
      <w:proofErr w:type="spellStart"/>
      <w:r>
        <w:t>schäden</w:t>
      </w:r>
      <w:proofErr w:type="spellEnd"/>
      <w:r>
        <w:t xml:space="preserve"> führen.</w:t>
      </w:r>
    </w:p>
    <w:p w:rsidR="002D7AC8" w:rsidRDefault="002D7AC8" w14:paraId="2479313B" w14:textId="77777777">
      <w:r>
        <w:br w:type="page"/>
      </w:r>
    </w:p>
    <w:p w:rsidR="00BE2C49" w:rsidP="00BE2C49" w:rsidRDefault="00BE2C49" w14:paraId="7DCD872F" w14:textId="287FD597"/>
    <w:p w:rsidR="00390CD2" w:rsidP="00BE2C49" w:rsidRDefault="00390CD2" w14:paraId="03757367" w14:textId="04EA79E5">
      <w:pPr>
        <w:pStyle w:val="berschrift2"/>
      </w:pPr>
      <w:bookmarkStart w:name="_Toc515017942" w:id="12"/>
      <w:r>
        <w:t>Bahnsteuerung</w:t>
      </w:r>
      <w:bookmarkEnd w:id="12"/>
    </w:p>
    <w:p w:rsidR="008D50A5" w:rsidP="00390CD2" w:rsidRDefault="008757C4" w14:paraId="4A4AD88C" w14:textId="39A6A494">
      <w:pPr>
        <w:pStyle w:val="berschrift3"/>
      </w:pPr>
      <w:bookmarkStart w:name="_Toc515017943" w:id="13"/>
      <w:r>
        <w:t>Punkt-zu-Punkt-Bewegung (PTP)</w:t>
      </w:r>
      <w:bookmarkEnd w:id="13"/>
    </w:p>
    <w:p w:rsidR="00100F65" w:rsidP="00327D71" w:rsidRDefault="008757C4" w14:paraId="3D331D86" w14:textId="4B52D87F">
      <w:r>
        <w:t xml:space="preserve">PTP steht </w:t>
      </w:r>
      <w:proofErr w:type="spellStart"/>
      <w:r>
        <w:t>fur</w:t>
      </w:r>
      <w:proofErr w:type="spellEnd"/>
      <w:r>
        <w:t xml:space="preserve"> </w:t>
      </w:r>
      <w:proofErr w:type="spellStart"/>
      <w:r>
        <w:t>point</w:t>
      </w:r>
      <w:proofErr w:type="spellEnd"/>
      <w:r>
        <w:t xml:space="preserve"> </w:t>
      </w:r>
      <w:proofErr w:type="spellStart"/>
      <w:r>
        <w:t>to</w:t>
      </w:r>
      <w:proofErr w:type="spellEnd"/>
      <w:r>
        <w:t xml:space="preserve"> </w:t>
      </w:r>
      <w:proofErr w:type="spellStart"/>
      <w:r>
        <w:t>point</w:t>
      </w:r>
      <w:proofErr w:type="spellEnd"/>
      <w:r>
        <w:t xml:space="preserve"> </w:t>
      </w:r>
      <w:proofErr w:type="spellStart"/>
      <w:r>
        <w:t>control</w:t>
      </w:r>
      <w:proofErr w:type="spellEnd"/>
      <w:r>
        <w:t xml:space="preserve">, also Punkt-zu-Punkt-Steuerung. dazu </w:t>
      </w:r>
      <w:proofErr w:type="spellStart"/>
      <w:r>
        <w:t>mussen</w:t>
      </w:r>
      <w:proofErr w:type="spellEnd"/>
      <w:r>
        <w:t xml:space="preserve"> ¨ nur die anzufahrenden Punkte einer </w:t>
      </w:r>
      <w:proofErr w:type="spellStart"/>
      <w:r>
        <w:t>Ruckw</w:t>
      </w:r>
      <w:proofErr w:type="spellEnd"/>
      <w:r>
        <w:t xml:space="preserve"> ¨ </w:t>
      </w:r>
      <w:proofErr w:type="spellStart"/>
      <w:r>
        <w:t>artstransformation</w:t>
      </w:r>
      <w:proofErr w:type="spellEnd"/>
      <w:r>
        <w:t xml:space="preserve"> unterworfen ¨ werden, zwischen diesen Punkten wird nur mit Achskoordinaten gearbeitet. Bei einer einfachen PTP-Steuerung werden die Sollwerte der Achskoordinaten einfach an die Regelungen </w:t>
      </w:r>
      <w:proofErr w:type="spellStart"/>
      <w:r>
        <w:t>ubergeben</w:t>
      </w:r>
      <w:proofErr w:type="spellEnd"/>
      <w:r>
        <w:t xml:space="preserve">, so dass die Servomotoren die </w:t>
      </w:r>
      <w:proofErr w:type="spellStart"/>
      <w:r>
        <w:t>gew</w:t>
      </w:r>
      <w:proofErr w:type="spellEnd"/>
      <w:r>
        <w:t xml:space="preserve"> ¨ </w:t>
      </w:r>
      <w:proofErr w:type="spellStart"/>
      <w:r>
        <w:t>unschten</w:t>
      </w:r>
      <w:proofErr w:type="spellEnd"/>
      <w:r>
        <w:t xml:space="preserve"> ¨ Sollwerte anfahren </w:t>
      </w:r>
      <w:proofErr w:type="spellStart"/>
      <w:r>
        <w:t>konnen</w:t>
      </w:r>
      <w:proofErr w:type="spellEnd"/>
      <w:r>
        <w:t>. Dabei ergeben sich folgende Probleme:</w:t>
      </w:r>
    </w:p>
    <w:p w:rsidR="008757C4" w:rsidP="008757C4" w:rsidRDefault="008757C4" w14:paraId="2ADCBA9C" w14:textId="1C71313B">
      <w:pPr>
        <w:pStyle w:val="Listenabsatz"/>
        <w:numPr>
          <w:ilvl w:val="0"/>
          <w:numId w:val="30"/>
        </w:numPr>
      </w:pPr>
      <w:r>
        <w:t xml:space="preserve">Die Bahn des </w:t>
      </w:r>
      <w:r w:rsidR="00E53A48">
        <w:t>Greifers</w:t>
      </w:r>
      <w:r>
        <w:t xml:space="preserve"> zum Zielpunkt ist unkontrolliert und nicht vorhersehbar,</w:t>
      </w:r>
    </w:p>
    <w:p w:rsidR="008757C4" w:rsidP="008757C4" w:rsidRDefault="008757C4" w14:paraId="50F7C46B" w14:textId="765FE833">
      <w:pPr>
        <w:pStyle w:val="Listenabsatz"/>
        <w:numPr>
          <w:ilvl w:val="0"/>
          <w:numId w:val="30"/>
        </w:numPr>
      </w:pPr>
      <w:r>
        <w:t xml:space="preserve">die auftretenden Geschwindigkeiten und Beschleunigungen hangen von ¨ der Einstellung der </w:t>
      </w:r>
      <w:proofErr w:type="spellStart"/>
      <w:r>
        <w:t>Servokreise</w:t>
      </w:r>
      <w:proofErr w:type="spellEnd"/>
      <w:r>
        <w:t xml:space="preserve"> ab und sind nicht vorhersehbar.</w:t>
      </w:r>
    </w:p>
    <w:p w:rsidR="008757C4" w:rsidP="002D7AC8" w:rsidRDefault="008757C4" w14:paraId="3E945934" w14:textId="083A94F9">
      <w:pPr>
        <w:pStyle w:val="berschrift3"/>
      </w:pPr>
      <w:bookmarkStart w:name="_Toc515017944" w:id="14"/>
      <w:r>
        <w:t>Lineare Bewegung (LIN)</w:t>
      </w:r>
      <w:bookmarkEnd w:id="14"/>
    </w:p>
    <w:p w:rsidR="008757C4" w:rsidP="008757C4" w:rsidRDefault="008757C4" w14:paraId="0D757B44" w14:textId="7EE97F87">
      <w:proofErr w:type="spellStart"/>
      <w:r>
        <w:t>Fur</w:t>
      </w:r>
      <w:proofErr w:type="spellEnd"/>
      <w:r>
        <w:t xml:space="preserve"> viele Bewegungen eines Roboters ist eine exakte Einhaltung der gewünschten Bahn notwendig. Das trifft z.B. dann zu, wenn mit der Bewegung eine Bearbeitung des Werkstucks verbunden ist, z.B. Schweißen, Kleben usw. Eine PTP-Steuerung geht hier nicht. </w:t>
      </w:r>
      <w:proofErr w:type="spellStart"/>
      <w:r>
        <w:t>Ebenfals</w:t>
      </w:r>
      <w:proofErr w:type="spellEnd"/>
      <w:r>
        <w:t xml:space="preserve"> ist es notwendig mit linearen Bewegungen zu arbeiten, wenn man ein Bauteil aufnimmt oder ablegt.</w:t>
      </w:r>
    </w:p>
    <w:p w:rsidR="008757C4" w:rsidP="008757C4" w:rsidRDefault="008757C4" w14:paraId="61596DB3" w14:textId="41B24B00">
      <w:pPr>
        <w:pStyle w:val="berschrift3"/>
      </w:pPr>
      <w:bookmarkStart w:name="_Toc515017945" w:id="15"/>
      <w:proofErr w:type="spellStart"/>
      <w:r>
        <w:t>Circular</w:t>
      </w:r>
      <w:proofErr w:type="spellEnd"/>
      <w:r>
        <w:t xml:space="preserve"> Bewegungen (CIRC)</w:t>
      </w:r>
      <w:bookmarkEnd w:id="15"/>
    </w:p>
    <w:p w:rsidR="008757C4" w:rsidP="008757C4" w:rsidRDefault="008757C4" w14:paraId="3ED25FF1" w14:textId="3AEC7BD0">
      <w:r>
        <w:t xml:space="preserve">Kreisförmige Bewegungen müssen verwendet werden um Konturen abzufahren. Eine </w:t>
      </w:r>
      <w:proofErr w:type="spellStart"/>
      <w:r>
        <w:t>Circular</w:t>
      </w:r>
      <w:proofErr w:type="spellEnd"/>
      <w:r>
        <w:t xml:space="preserve"> Bewegung wird meistens über 3- definierte </w:t>
      </w:r>
      <w:proofErr w:type="spellStart"/>
      <w:r>
        <w:t>Teachpositionen</w:t>
      </w:r>
      <w:proofErr w:type="spellEnd"/>
      <w:r>
        <w:t xml:space="preserve"> festgelegt.</w:t>
      </w:r>
    </w:p>
    <w:p w:rsidR="00243492" w:rsidP="00243492" w:rsidRDefault="00243492" w14:paraId="24D05C2C" w14:textId="10F38ACB">
      <w:pPr>
        <w:pStyle w:val="berschrift3"/>
      </w:pPr>
      <w:bookmarkStart w:name="_Toc515017946" w:id="16"/>
      <w:r>
        <w:t>Überschleifen von Positionen</w:t>
      </w:r>
      <w:bookmarkEnd w:id="16"/>
    </w:p>
    <w:p w:rsidR="00243492" w:rsidP="00243492" w:rsidRDefault="00243492" w14:paraId="78E72710" w14:textId="1495D759">
      <w:r>
        <w:t xml:space="preserve">Freie Positionen wie z.B. Joint- Positionen oder Vor- Positionen werden überschliffen. Die meisten Robotersysteme definieren diesen Abstand mit </w:t>
      </w:r>
      <w:proofErr w:type="spellStart"/>
      <w:r>
        <w:t>reach</w:t>
      </w:r>
      <w:proofErr w:type="spellEnd"/>
      <w:r>
        <w:t xml:space="preserve"> und </w:t>
      </w:r>
      <w:proofErr w:type="spellStart"/>
      <w:r>
        <w:t>leave</w:t>
      </w:r>
      <w:proofErr w:type="spellEnd"/>
      <w:r>
        <w:t xml:space="preserve"> Daten.</w:t>
      </w:r>
    </w:p>
    <w:p w:rsidR="00243492" w:rsidP="00243492" w:rsidRDefault="00243492" w14:paraId="01768579" w14:textId="611B8C96">
      <w:proofErr w:type="spellStart"/>
      <w:r>
        <w:t>Leave</w:t>
      </w:r>
      <w:proofErr w:type="spellEnd"/>
      <w:r>
        <w:t>=</w:t>
      </w:r>
      <w:r w:rsidRPr="00243492">
        <w:t xml:space="preserve"> </w:t>
      </w:r>
      <w:r>
        <w:t xml:space="preserve">Ab wann darf der Roboter seine Bahn verlassen um den </w:t>
      </w:r>
      <w:proofErr w:type="spellStart"/>
      <w:r>
        <w:t>Teachpunkt</w:t>
      </w:r>
      <w:proofErr w:type="spellEnd"/>
      <w:r>
        <w:t xml:space="preserve"> zu überschleifen</w:t>
      </w:r>
    </w:p>
    <w:p w:rsidR="00243492" w:rsidP="00243492" w:rsidRDefault="00243492" w14:paraId="21C2A3F7" w14:textId="1EC1E166">
      <w:r>
        <w:rPr>
          <w:noProof/>
        </w:rPr>
        <w:drawing>
          <wp:anchor distT="0" distB="0" distL="114300" distR="114300" simplePos="0" relativeHeight="251815424" behindDoc="1" locked="0" layoutInCell="1" allowOverlap="1" wp14:anchorId="46DBFE95" wp14:editId="0CA57DA6">
            <wp:simplePos x="0" y="0"/>
            <wp:positionH relativeFrom="column">
              <wp:posOffset>-118745</wp:posOffset>
            </wp:positionH>
            <wp:positionV relativeFrom="paragraph">
              <wp:posOffset>255905</wp:posOffset>
            </wp:positionV>
            <wp:extent cx="5762625" cy="3067050"/>
            <wp:effectExtent l="0" t="0" r="952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0670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Reach</w:t>
      </w:r>
      <w:proofErr w:type="spellEnd"/>
      <w:r>
        <w:t>= Ab wann muss der Roboter seine programmierte Bahn wieder erreicht haben</w:t>
      </w:r>
    </w:p>
    <w:p w:rsidR="00243492" w:rsidP="00243492" w:rsidRDefault="00243492" w14:paraId="64656AE4" w14:textId="5FAD8486"/>
    <w:p w:rsidRPr="00243492" w:rsidR="00243492" w:rsidP="00243492" w:rsidRDefault="00243492" w14:paraId="7893EE95" w14:textId="0571FFFF"/>
    <w:p w:rsidR="008757C4" w:rsidP="008757C4" w:rsidRDefault="008757C4" w14:paraId="71298828" w14:textId="77777777"/>
    <w:p w:rsidR="00576E99" w:rsidP="008757C4" w:rsidRDefault="00100F65" w14:paraId="3435C634" w14:textId="216955DA">
      <w:r>
        <w:br w:type="page"/>
      </w:r>
    </w:p>
    <w:p w:rsidR="0004694D" w:rsidP="008757C4" w:rsidRDefault="0004694D" w14:paraId="60D75526" w14:textId="262FE525">
      <w:pPr>
        <w:pStyle w:val="berschrift1"/>
      </w:pPr>
      <w:bookmarkStart w:name="_Toc515017947" w:id="17"/>
      <w:r>
        <w:lastRenderedPageBreak/>
        <w:t>Ablauf der Programmerstellung</w:t>
      </w:r>
      <w:bookmarkEnd w:id="17"/>
    </w:p>
    <w:p w:rsidRPr="0004694D" w:rsidR="0004694D" w:rsidP="0004694D" w:rsidRDefault="0004694D" w14:paraId="0A2A9AEA" w14:textId="77777777">
      <w:r w:rsidRPr="0004694D">
        <w:rPr>
          <w:b/>
          <w:bCs/>
        </w:rPr>
        <w:t>Folgende Unterlagen werden zur Programmierung benötigt bzw. erstellt:</w:t>
      </w:r>
    </w:p>
    <w:p w:rsidRPr="0004694D" w:rsidR="008246B9" w:rsidP="008C3FBC" w:rsidRDefault="0091488A" w14:paraId="1F85B463" w14:textId="77777777">
      <w:pPr>
        <w:pStyle w:val="Listenabsatz"/>
        <w:numPr>
          <w:ilvl w:val="0"/>
          <w:numId w:val="30"/>
        </w:numPr>
      </w:pPr>
      <w:r w:rsidRPr="0004694D">
        <w:t xml:space="preserve"> </w:t>
      </w:r>
      <w:r w:rsidRPr="008C3FBC">
        <w:rPr>
          <w:b/>
        </w:rPr>
        <w:t>Ablaufbeschreibung</w:t>
      </w:r>
      <w:r w:rsidRPr="0004694D">
        <w:t xml:space="preserve"> mit Fehlerstrategie für die Anlage</w:t>
      </w:r>
    </w:p>
    <w:p w:rsidRPr="0004694D" w:rsidR="008246B9" w:rsidP="008C3FBC" w:rsidRDefault="0091488A" w14:paraId="67660856" w14:textId="77777777">
      <w:pPr>
        <w:pStyle w:val="Listenabsatz"/>
        <w:numPr>
          <w:ilvl w:val="0"/>
          <w:numId w:val="30"/>
        </w:numPr>
      </w:pPr>
      <w:r w:rsidRPr="0004694D">
        <w:t xml:space="preserve"> </w:t>
      </w:r>
      <w:r w:rsidRPr="008C3FBC">
        <w:rPr>
          <w:b/>
        </w:rPr>
        <w:t>Programmablaufpläne</w:t>
      </w:r>
      <w:r w:rsidRPr="0004694D">
        <w:t xml:space="preserve"> gemäß Ablaufbeschreibung und Kunden-Anforderung</w:t>
      </w:r>
    </w:p>
    <w:p w:rsidRPr="0004694D" w:rsidR="008246B9" w:rsidP="008C3FBC" w:rsidRDefault="0091488A" w14:paraId="505ACB4B" w14:textId="77777777">
      <w:pPr>
        <w:pStyle w:val="Listenabsatz"/>
        <w:numPr>
          <w:ilvl w:val="0"/>
          <w:numId w:val="30"/>
        </w:numPr>
      </w:pPr>
      <w:r w:rsidRPr="0004694D">
        <w:t xml:space="preserve"> </w:t>
      </w:r>
      <w:r w:rsidRPr="008C3FBC">
        <w:rPr>
          <w:b/>
        </w:rPr>
        <w:t>Positionslayout</w:t>
      </w:r>
      <w:r w:rsidRPr="0004694D">
        <w:t xml:space="preserve"> mit allen Maschinen und benannten Positionen</w:t>
      </w:r>
    </w:p>
    <w:p w:rsidRPr="0004694D" w:rsidR="008246B9" w:rsidP="008C3FBC" w:rsidRDefault="0091488A" w14:paraId="4635E658" w14:textId="77777777">
      <w:pPr>
        <w:pStyle w:val="Listenabsatz"/>
        <w:numPr>
          <w:ilvl w:val="0"/>
          <w:numId w:val="30"/>
        </w:numPr>
      </w:pPr>
      <w:r w:rsidRPr="0004694D">
        <w:t xml:space="preserve"> </w:t>
      </w:r>
      <w:r w:rsidRPr="008C3FBC">
        <w:rPr>
          <w:b/>
        </w:rPr>
        <w:t>Bewegungsübersicht</w:t>
      </w:r>
      <w:r w:rsidRPr="0004694D">
        <w:t xml:space="preserve"> des Roboters anhand der Positionen</w:t>
      </w:r>
    </w:p>
    <w:p w:rsidRPr="0004694D" w:rsidR="008246B9" w:rsidP="008C3FBC" w:rsidRDefault="0091488A" w14:paraId="1CD29F9A" w14:textId="77777777">
      <w:pPr>
        <w:pStyle w:val="Listenabsatz"/>
        <w:numPr>
          <w:ilvl w:val="0"/>
          <w:numId w:val="30"/>
        </w:numPr>
      </w:pPr>
      <w:r w:rsidRPr="0004694D">
        <w:t xml:space="preserve"> </w:t>
      </w:r>
      <w:r w:rsidRPr="008C3FBC">
        <w:rPr>
          <w:b/>
        </w:rPr>
        <w:t>Ein- und Ausgangsbelegung</w:t>
      </w:r>
      <w:r w:rsidRPr="008C3FBC">
        <w:t xml:space="preserve"> </w:t>
      </w:r>
      <w:r w:rsidRPr="0004694D">
        <w:t>(Signalname, Beschreibung, Lage des Signals auf der E/A-Karte)</w:t>
      </w:r>
    </w:p>
    <w:p w:rsidR="0004694D" w:rsidP="008C3FBC" w:rsidRDefault="0091488A" w14:paraId="16768EDE" w14:textId="273F4468">
      <w:pPr>
        <w:pStyle w:val="Listenabsatz"/>
        <w:numPr>
          <w:ilvl w:val="0"/>
          <w:numId w:val="30"/>
        </w:numPr>
      </w:pPr>
      <w:r w:rsidRPr="0004694D">
        <w:t xml:space="preserve"> </w:t>
      </w:r>
      <w:r w:rsidRPr="008C3FBC">
        <w:rPr>
          <w:b/>
        </w:rPr>
        <w:t>"Signal-Schritt-</w:t>
      </w:r>
      <w:proofErr w:type="spellStart"/>
      <w:r w:rsidRPr="008C3FBC">
        <w:rPr>
          <w:b/>
        </w:rPr>
        <w:t>Diagram</w:t>
      </w:r>
      <w:proofErr w:type="spellEnd"/>
      <w:r w:rsidRPr="008C3FBC">
        <w:rPr>
          <w:b/>
        </w:rPr>
        <w:t>"</w:t>
      </w:r>
      <w:r w:rsidRPr="008C3FBC">
        <w:t xml:space="preserve"> </w:t>
      </w:r>
      <w:r w:rsidRPr="0004694D">
        <w:t>zur Darstellung der Abhängigkeit der Signale untereinander</w:t>
      </w:r>
    </w:p>
    <w:p w:rsidR="008D77D5" w:rsidP="008D77D5" w:rsidRDefault="008D77D5" w14:paraId="413021BF" w14:textId="6E8B7FAA"/>
    <w:p w:rsidR="008D77D5" w:rsidP="008D77D5" w:rsidRDefault="00B403A2" w14:paraId="78AD9072" w14:textId="04CC838A">
      <w:pPr>
        <w:pStyle w:val="berschrift1"/>
      </w:pPr>
      <w:bookmarkStart w:name="_Toc515017948" w:id="18"/>
      <w:r>
        <w:t>Programm Recherche</w:t>
      </w:r>
      <w:bookmarkEnd w:id="18"/>
    </w:p>
    <w:p w:rsidRPr="00B403A2" w:rsidR="00B403A2" w:rsidP="00B403A2" w:rsidRDefault="00B403A2" w14:paraId="37E0A07D" w14:textId="7A4A93F3">
      <w:r w:rsidRPr="00B403A2">
        <w:rPr>
          <w:b/>
          <w:bCs/>
        </w:rPr>
        <w:t xml:space="preserve">Bevor mit der Programmierung begonnen wird, </w:t>
      </w:r>
      <w:proofErr w:type="spellStart"/>
      <w:r w:rsidRPr="00B403A2">
        <w:rPr>
          <w:b/>
          <w:bCs/>
        </w:rPr>
        <w:t>muß</w:t>
      </w:r>
      <w:proofErr w:type="spellEnd"/>
      <w:r w:rsidRPr="00B403A2">
        <w:rPr>
          <w:b/>
          <w:bCs/>
        </w:rPr>
        <w:t xml:space="preserve"> überprüft werden</w:t>
      </w:r>
      <w:r w:rsidR="002C0BF2">
        <w:rPr>
          <w:b/>
          <w:bCs/>
        </w:rPr>
        <w:t>:</w:t>
      </w:r>
    </w:p>
    <w:p w:rsidRPr="008C3FBC" w:rsidR="008246B9" w:rsidP="008C3FBC" w:rsidRDefault="0091488A" w14:paraId="3F799DF2" w14:textId="0B2B119C">
      <w:pPr>
        <w:pStyle w:val="Listenabsatz"/>
        <w:numPr>
          <w:ilvl w:val="0"/>
          <w:numId w:val="30"/>
        </w:numPr>
      </w:pPr>
      <w:r w:rsidRPr="008C3FBC">
        <w:t>ob bereits ein ähnliches Programm erstellt wurde,</w:t>
      </w:r>
    </w:p>
    <w:p w:rsidRPr="008C3FBC" w:rsidR="008246B9" w:rsidP="008C3FBC" w:rsidRDefault="0091488A" w14:paraId="37AD3225" w14:textId="1C44818F">
      <w:pPr>
        <w:pStyle w:val="Listenabsatz"/>
        <w:numPr>
          <w:ilvl w:val="0"/>
          <w:numId w:val="30"/>
        </w:numPr>
      </w:pPr>
      <w:r w:rsidRPr="008C3FBC">
        <w:t>ob Programmteile von anderen Projekten übernommen werden können,</w:t>
      </w:r>
    </w:p>
    <w:p w:rsidRPr="008C3FBC" w:rsidR="00B403A2" w:rsidP="008C3FBC" w:rsidRDefault="0091488A" w14:paraId="0B3256CB" w14:textId="728610EE">
      <w:pPr>
        <w:pStyle w:val="Listenabsatz"/>
        <w:numPr>
          <w:ilvl w:val="0"/>
          <w:numId w:val="30"/>
        </w:numPr>
      </w:pPr>
      <w:r w:rsidRPr="008C3FBC">
        <w:t>oder ob sich in den vorhandenen Datenbanken bereits eine Lösung zu diesem</w:t>
      </w:r>
      <w:r w:rsidRPr="008C3FBC" w:rsidR="008C3FBC">
        <w:t xml:space="preserve"> </w:t>
      </w:r>
      <w:r w:rsidRPr="008C3FBC" w:rsidR="00B403A2">
        <w:t>Problem befindet.</w:t>
      </w:r>
    </w:p>
    <w:p w:rsidRPr="00B403A2" w:rsidR="00B403A2" w:rsidP="00B403A2" w:rsidRDefault="00B403A2" w14:paraId="085806FD" w14:textId="77777777"/>
    <w:p w:rsidRPr="00B403A2" w:rsidR="00B403A2" w:rsidP="00B403A2" w:rsidRDefault="00B403A2" w14:paraId="25386431" w14:textId="77777777">
      <w:pPr>
        <w:rPr>
          <w:b/>
          <w:u w:val="single"/>
        </w:rPr>
      </w:pPr>
      <w:r w:rsidRPr="00B403A2">
        <w:rPr>
          <w:b/>
          <w:u w:val="single"/>
        </w:rPr>
        <w:t xml:space="preserve">Durch Wiederverwendung von Programmteilen wird die Programmierzeit erheblich verringert. </w:t>
      </w:r>
    </w:p>
    <w:p w:rsidR="008C3FBC" w:rsidP="00B403A2" w:rsidRDefault="00B403A2" w14:paraId="7F687959" w14:textId="5B03BEB9">
      <w:pPr>
        <w:rPr>
          <w:b/>
          <w:bCs/>
          <w:u w:val="single"/>
        </w:rPr>
      </w:pPr>
      <w:r w:rsidRPr="00B403A2">
        <w:rPr>
          <w:b/>
          <w:bCs/>
          <w:u w:val="single"/>
        </w:rPr>
        <w:t xml:space="preserve">Das Rad </w:t>
      </w:r>
      <w:proofErr w:type="spellStart"/>
      <w:r w:rsidRPr="00B403A2">
        <w:rPr>
          <w:b/>
          <w:bCs/>
          <w:u w:val="single"/>
        </w:rPr>
        <w:t>muß</w:t>
      </w:r>
      <w:proofErr w:type="spellEnd"/>
      <w:r w:rsidRPr="00B403A2">
        <w:rPr>
          <w:b/>
          <w:bCs/>
          <w:u w:val="single"/>
        </w:rPr>
        <w:t xml:space="preserve"> nicht neu erfunden werden</w:t>
      </w:r>
      <w:r w:rsidR="008C3FBC">
        <w:rPr>
          <w:b/>
          <w:bCs/>
          <w:u w:val="single"/>
        </w:rPr>
        <w:t>.</w:t>
      </w:r>
    </w:p>
    <w:p w:rsidR="008C3FBC" w:rsidRDefault="008C3FBC" w14:paraId="39B8A39D" w14:textId="77777777">
      <w:pPr>
        <w:rPr>
          <w:b/>
          <w:bCs/>
          <w:u w:val="single"/>
        </w:rPr>
      </w:pPr>
      <w:r>
        <w:rPr>
          <w:b/>
          <w:bCs/>
          <w:u w:val="single"/>
        </w:rPr>
        <w:br w:type="page"/>
      </w:r>
    </w:p>
    <w:p w:rsidR="008C3FBC" w:rsidP="008757C4" w:rsidRDefault="008C3FBC" w14:paraId="197EE5E2" w14:textId="5CFBE07A">
      <w:pPr>
        <w:pStyle w:val="berschrift1"/>
      </w:pPr>
      <w:bookmarkStart w:name="_Toc515017949" w:id="19"/>
      <w:r>
        <w:lastRenderedPageBreak/>
        <w:t>Programm Dokumentation</w:t>
      </w:r>
      <w:bookmarkEnd w:id="19"/>
    </w:p>
    <w:p w:rsidRPr="008C3FBC" w:rsidR="008C3FBC" w:rsidP="008C3FBC" w:rsidRDefault="008C3FBC" w14:paraId="51CFBD14" w14:textId="77777777">
      <w:pPr>
        <w:rPr>
          <w:u w:val="single"/>
        </w:rPr>
      </w:pPr>
      <w:r w:rsidRPr="008C3FBC">
        <w:rPr>
          <w:u w:val="single"/>
        </w:rPr>
        <w:t>Die Inhalte der Programmdokumentation entstehen bereits während der Programmierung.</w:t>
      </w:r>
    </w:p>
    <w:p w:rsidRPr="008C3FBC" w:rsidR="008C3FBC" w:rsidP="008C3FBC" w:rsidRDefault="008C3FBC" w14:paraId="2995949D" w14:textId="77777777">
      <w:r w:rsidRPr="008C3FBC">
        <w:rPr>
          <w:b/>
          <w:bCs/>
        </w:rPr>
        <w:t>Inhalt:</w:t>
      </w:r>
    </w:p>
    <w:p w:rsidRPr="008C3FBC" w:rsidR="008246B9" w:rsidP="008C3FBC" w:rsidRDefault="0091488A" w14:paraId="6A731789" w14:textId="0D07F8E3">
      <w:pPr>
        <w:pStyle w:val="Listenabsatz"/>
        <w:numPr>
          <w:ilvl w:val="0"/>
          <w:numId w:val="30"/>
        </w:numPr>
      </w:pPr>
      <w:r w:rsidRPr="008C3FBC">
        <w:t xml:space="preserve">Beschreibung der Programmstruktur  </w:t>
      </w:r>
    </w:p>
    <w:p w:rsidRPr="008C3FBC" w:rsidR="008246B9" w:rsidP="008C3FBC" w:rsidRDefault="0091488A" w14:paraId="5C5ACE11" w14:textId="699B7C99">
      <w:pPr>
        <w:pStyle w:val="Listenabsatz"/>
        <w:numPr>
          <w:ilvl w:val="0"/>
          <w:numId w:val="30"/>
        </w:numPr>
      </w:pPr>
      <w:r w:rsidRPr="008C3FBC">
        <w:t>Positionsübersicht / Anlagenlayout</w:t>
      </w:r>
    </w:p>
    <w:p w:rsidRPr="008C3FBC" w:rsidR="008246B9" w:rsidP="008C3FBC" w:rsidRDefault="0091488A" w14:paraId="22A04037" w14:textId="6A4B662B">
      <w:pPr>
        <w:pStyle w:val="Listenabsatz"/>
        <w:numPr>
          <w:ilvl w:val="0"/>
          <w:numId w:val="30"/>
        </w:numPr>
      </w:pPr>
      <w:r w:rsidRPr="008C3FBC">
        <w:t>Ablaufbeschreibung</w:t>
      </w:r>
    </w:p>
    <w:p w:rsidRPr="008C3FBC" w:rsidR="008246B9" w:rsidP="008C3FBC" w:rsidRDefault="0091488A" w14:paraId="78CC2FE1" w14:textId="4C86CBF5">
      <w:pPr>
        <w:pStyle w:val="Listenabsatz"/>
        <w:numPr>
          <w:ilvl w:val="0"/>
          <w:numId w:val="30"/>
        </w:numPr>
      </w:pPr>
      <w:r w:rsidRPr="008C3FBC">
        <w:t>Programmablaufplan</w:t>
      </w:r>
    </w:p>
    <w:p w:rsidRPr="008C3FBC" w:rsidR="008246B9" w:rsidP="008C3FBC" w:rsidRDefault="0091488A" w14:paraId="4C55C9E4" w14:textId="0DC4A8A7">
      <w:pPr>
        <w:pStyle w:val="Listenabsatz"/>
        <w:numPr>
          <w:ilvl w:val="0"/>
          <w:numId w:val="30"/>
        </w:numPr>
      </w:pPr>
      <w:r w:rsidRPr="008C3FBC">
        <w:t>Bewegungsübersicht des Roboters</w:t>
      </w:r>
    </w:p>
    <w:p w:rsidRPr="008C3FBC" w:rsidR="008246B9" w:rsidP="008C3FBC" w:rsidRDefault="0091488A" w14:paraId="122F131C" w14:textId="4FB27F26">
      <w:pPr>
        <w:pStyle w:val="Listenabsatz"/>
        <w:numPr>
          <w:ilvl w:val="0"/>
          <w:numId w:val="30"/>
        </w:numPr>
      </w:pPr>
      <w:r w:rsidRPr="008C3FBC">
        <w:t>Ein- und Ausgangsbelegung</w:t>
      </w:r>
    </w:p>
    <w:p w:rsidRPr="008C3FBC" w:rsidR="008246B9" w:rsidP="008C3FBC" w:rsidRDefault="0091488A" w14:paraId="32FCE680" w14:textId="7F17D0CF">
      <w:pPr>
        <w:pStyle w:val="Listenabsatz"/>
        <w:numPr>
          <w:ilvl w:val="0"/>
          <w:numId w:val="30"/>
        </w:numPr>
      </w:pPr>
      <w:r w:rsidRPr="008C3FBC">
        <w:t>Übersicht der Datenelemente</w:t>
      </w:r>
    </w:p>
    <w:p w:rsidRPr="008C3FBC" w:rsidR="008246B9" w:rsidP="008C3FBC" w:rsidRDefault="0091488A" w14:paraId="2B23815C" w14:textId="2EBF61CD">
      <w:pPr>
        <w:pStyle w:val="Listenabsatz"/>
        <w:numPr>
          <w:ilvl w:val="0"/>
          <w:numId w:val="30"/>
        </w:numPr>
      </w:pPr>
      <w:r w:rsidRPr="008C3FBC">
        <w:t xml:space="preserve">Übersicht und Beschreibung der </w:t>
      </w:r>
      <w:proofErr w:type="spellStart"/>
      <w:r w:rsidRPr="008C3FBC">
        <w:t>Vewaltungsroutinen</w:t>
      </w:r>
      <w:proofErr w:type="spellEnd"/>
    </w:p>
    <w:p w:rsidRPr="008C3FBC" w:rsidR="008246B9" w:rsidP="008C3FBC" w:rsidRDefault="0091488A" w14:paraId="0C267D7E" w14:textId="7293E4DA">
      <w:pPr>
        <w:pStyle w:val="Listenabsatz"/>
        <w:numPr>
          <w:ilvl w:val="0"/>
          <w:numId w:val="30"/>
        </w:numPr>
      </w:pPr>
      <w:r w:rsidRPr="008C3FBC">
        <w:t>Übersicht und Beschreibung der Bewegungsroutinen</w:t>
      </w:r>
    </w:p>
    <w:p w:rsidRPr="008C3FBC" w:rsidR="008246B9" w:rsidP="008C3FBC" w:rsidRDefault="0091488A" w14:paraId="08537D69" w14:textId="0A68D3D9">
      <w:pPr>
        <w:pStyle w:val="Listenabsatz"/>
        <w:numPr>
          <w:ilvl w:val="0"/>
          <w:numId w:val="30"/>
        </w:numPr>
      </w:pPr>
      <w:r w:rsidRPr="008C3FBC">
        <w:t>Referenzlisten</w:t>
      </w:r>
    </w:p>
    <w:p w:rsidRPr="008C3FBC" w:rsidR="008C3FBC" w:rsidP="008C3FBC" w:rsidRDefault="0091488A" w14:paraId="1CF43B7F" w14:textId="2AB55ACA">
      <w:pPr>
        <w:pStyle w:val="Listenabsatz"/>
        <w:numPr>
          <w:ilvl w:val="0"/>
          <w:numId w:val="30"/>
        </w:numPr>
      </w:pPr>
      <w:r w:rsidRPr="008C3FBC">
        <w:t xml:space="preserve">Je nach Programmaufbau besondere Hinweis </w:t>
      </w:r>
      <w:proofErr w:type="gramStart"/>
      <w:r w:rsidRPr="008C3FBC">
        <w:t>zur  Program</w:t>
      </w:r>
      <w:r w:rsidRPr="008C3FBC" w:rsidR="008C3FBC">
        <w:t>mierung</w:t>
      </w:r>
      <w:proofErr w:type="gramEnd"/>
      <w:r w:rsidRPr="008C3FBC" w:rsidR="008C3FBC">
        <w:t xml:space="preserve">, mathematische </w:t>
      </w:r>
      <w:r w:rsidR="008C3FBC">
        <w:t xml:space="preserve"> </w:t>
      </w:r>
      <w:r w:rsidRPr="008C3FBC" w:rsidR="008C3FBC">
        <w:t>Grundlagen oder andere Hinweise</w:t>
      </w:r>
    </w:p>
    <w:p w:rsidRPr="008C3FBC" w:rsidR="008C3FBC" w:rsidP="008C3FBC" w:rsidRDefault="008C3FBC" w14:paraId="45DFA0F4" w14:textId="77777777"/>
    <w:p w:rsidR="00B568FD" w:rsidP="008757C4" w:rsidRDefault="008757C4" w14:paraId="7B9488A9" w14:textId="7B6980CB">
      <w:pPr>
        <w:pStyle w:val="berschrift1"/>
      </w:pPr>
      <w:bookmarkStart w:name="_Toc515017950" w:id="20"/>
      <w:r>
        <w:t>Richtlinien in der Roboterprogrammierung</w:t>
      </w:r>
      <w:bookmarkEnd w:id="20"/>
    </w:p>
    <w:p w:rsidRPr="00D1418A" w:rsidR="00D1418A" w:rsidP="00D1418A" w:rsidRDefault="00EF7991" w14:paraId="48D1C6EE" w14:textId="2F116B09">
      <w:pPr>
        <w:pStyle w:val="berschrift2"/>
      </w:pPr>
      <w:bookmarkStart w:name="_Toc515017951" w:id="21"/>
      <w:r>
        <w:t xml:space="preserve">Allgemeine </w:t>
      </w:r>
      <w:r w:rsidR="0003306B">
        <w:t>Variablen</w:t>
      </w:r>
      <w:r>
        <w:t>benennung</w:t>
      </w:r>
      <w:bookmarkEnd w:id="21"/>
    </w:p>
    <w:tbl>
      <w:tblPr>
        <w:tblStyle w:val="Tabellenraster"/>
        <w:tblW w:w="9634" w:type="dxa"/>
        <w:jc w:val="center"/>
        <w:tblLook w:val="04A0" w:firstRow="1" w:lastRow="0" w:firstColumn="1" w:lastColumn="0" w:noHBand="0" w:noVBand="1"/>
      </w:tblPr>
      <w:tblGrid>
        <w:gridCol w:w="2547"/>
        <w:gridCol w:w="1559"/>
        <w:gridCol w:w="1418"/>
        <w:gridCol w:w="4110"/>
      </w:tblGrid>
      <w:tr w:rsidR="00EF7991" w:rsidTr="00EF7991" w14:paraId="690DCA4B" w14:textId="291798AB">
        <w:trPr>
          <w:trHeight w:val="376"/>
          <w:jc w:val="center"/>
        </w:trPr>
        <w:tc>
          <w:tcPr>
            <w:tcW w:w="2547" w:type="dxa"/>
          </w:tcPr>
          <w:p w:rsidRPr="006C47D7" w:rsidR="00EF7991" w:rsidP="00EF7991" w:rsidRDefault="00EF7991" w14:paraId="25C22052" w14:textId="52C316D4">
            <w:pPr>
              <w:jc w:val="center"/>
              <w:rPr>
                <w:b/>
              </w:rPr>
            </w:pPr>
            <w:r>
              <w:rPr>
                <w:b/>
              </w:rPr>
              <w:t>Datentyp Bezeichnung</w:t>
            </w:r>
          </w:p>
        </w:tc>
        <w:tc>
          <w:tcPr>
            <w:tcW w:w="1559" w:type="dxa"/>
          </w:tcPr>
          <w:p w:rsidRPr="006C47D7" w:rsidR="00EF7991" w:rsidP="00EF7991" w:rsidRDefault="00EF7991" w14:paraId="235EBAB7" w14:textId="7BBB1AA6">
            <w:pPr>
              <w:jc w:val="center"/>
              <w:rPr>
                <w:b/>
              </w:rPr>
            </w:pPr>
            <w:r>
              <w:rPr>
                <w:b/>
              </w:rPr>
              <w:t>Kürzel</w:t>
            </w:r>
          </w:p>
        </w:tc>
        <w:tc>
          <w:tcPr>
            <w:tcW w:w="1418" w:type="dxa"/>
          </w:tcPr>
          <w:p w:rsidRPr="006C47D7" w:rsidR="00EF7991" w:rsidP="00EF7991" w:rsidRDefault="00EF7991" w14:paraId="042DB88E" w14:textId="5AD8C30F">
            <w:pPr>
              <w:jc w:val="center"/>
              <w:rPr>
                <w:b/>
              </w:rPr>
            </w:pPr>
            <w:r>
              <w:rPr>
                <w:b/>
              </w:rPr>
              <w:t>Präfix</w:t>
            </w:r>
          </w:p>
        </w:tc>
        <w:tc>
          <w:tcPr>
            <w:tcW w:w="4110" w:type="dxa"/>
          </w:tcPr>
          <w:p w:rsidR="00EF7991" w:rsidP="00EF7991" w:rsidRDefault="00EF7991" w14:paraId="0948B124" w14:textId="6AD2C55B">
            <w:pPr>
              <w:jc w:val="center"/>
              <w:rPr>
                <w:b/>
              </w:rPr>
            </w:pPr>
            <w:r>
              <w:rPr>
                <w:b/>
              </w:rPr>
              <w:t>Beispiel</w:t>
            </w:r>
          </w:p>
        </w:tc>
      </w:tr>
      <w:tr w:rsidRPr="00F37AE2" w:rsidR="00EF7991" w:rsidTr="00EF7991" w14:paraId="5706A096" w14:textId="611B732C">
        <w:trPr>
          <w:trHeight w:val="376"/>
          <w:jc w:val="center"/>
        </w:trPr>
        <w:tc>
          <w:tcPr>
            <w:tcW w:w="2547" w:type="dxa"/>
          </w:tcPr>
          <w:p w:rsidRPr="00F37AE2" w:rsidR="00EF7991" w:rsidP="00EF7991" w:rsidRDefault="00EF7991" w14:paraId="51168D9D" w14:textId="225409CD">
            <w:pPr>
              <w:jc w:val="center"/>
            </w:pPr>
            <w:proofErr w:type="spellStart"/>
            <w:r>
              <w:t>Bool</w:t>
            </w:r>
            <w:proofErr w:type="spellEnd"/>
          </w:p>
        </w:tc>
        <w:tc>
          <w:tcPr>
            <w:tcW w:w="1559" w:type="dxa"/>
          </w:tcPr>
          <w:p w:rsidRPr="00F37AE2" w:rsidR="00EF7991" w:rsidP="00EF7991" w:rsidRDefault="00EF7991" w14:paraId="6943AF3A" w14:textId="437F16D6">
            <w:pPr>
              <w:jc w:val="center"/>
            </w:pPr>
            <w:proofErr w:type="spellStart"/>
            <w:r>
              <w:t>Bool</w:t>
            </w:r>
            <w:proofErr w:type="spellEnd"/>
          </w:p>
        </w:tc>
        <w:tc>
          <w:tcPr>
            <w:tcW w:w="1418" w:type="dxa"/>
          </w:tcPr>
          <w:p w:rsidRPr="00F37AE2" w:rsidR="00EF7991" w:rsidP="00EF7991" w:rsidRDefault="00EF7991" w14:paraId="64A63330" w14:textId="42C66C9A">
            <w:pPr>
              <w:jc w:val="center"/>
            </w:pPr>
            <w:r>
              <w:t>b</w:t>
            </w:r>
          </w:p>
        </w:tc>
        <w:tc>
          <w:tcPr>
            <w:tcW w:w="4110" w:type="dxa"/>
          </w:tcPr>
          <w:p w:rsidRPr="00F37AE2" w:rsidR="00EF7991" w:rsidP="00EF7991" w:rsidRDefault="00EF7991" w14:paraId="751E5179" w14:textId="28569B4F">
            <w:pPr>
              <w:jc w:val="center"/>
            </w:pPr>
            <w:proofErr w:type="spellStart"/>
            <w:r>
              <w:t>bCheckOk</w:t>
            </w:r>
            <w:proofErr w:type="spellEnd"/>
          </w:p>
        </w:tc>
      </w:tr>
      <w:tr w:rsidRPr="00F37AE2" w:rsidR="00F66E10" w:rsidTr="00EF7991" w14:paraId="49138980" w14:textId="77777777">
        <w:trPr>
          <w:trHeight w:val="376"/>
          <w:jc w:val="center"/>
        </w:trPr>
        <w:tc>
          <w:tcPr>
            <w:tcW w:w="2547" w:type="dxa"/>
          </w:tcPr>
          <w:p w:rsidR="00F66E10" w:rsidP="00EF7991" w:rsidRDefault="00F66E10" w14:paraId="4F598A8B" w14:textId="57AE969D">
            <w:pPr>
              <w:jc w:val="center"/>
            </w:pPr>
            <w:r>
              <w:t>Uhrzeit/Clock</w:t>
            </w:r>
          </w:p>
        </w:tc>
        <w:tc>
          <w:tcPr>
            <w:tcW w:w="1559" w:type="dxa"/>
          </w:tcPr>
          <w:p w:rsidR="00F66E10" w:rsidP="00EF7991" w:rsidRDefault="00F66E10" w14:paraId="3924E697" w14:textId="07F126A8">
            <w:pPr>
              <w:jc w:val="center"/>
            </w:pPr>
            <w:r>
              <w:t>Clock</w:t>
            </w:r>
          </w:p>
        </w:tc>
        <w:tc>
          <w:tcPr>
            <w:tcW w:w="1418" w:type="dxa"/>
          </w:tcPr>
          <w:p w:rsidR="00F66E10" w:rsidP="00EF7991" w:rsidRDefault="00F66E10" w14:paraId="57AEFE81" w14:textId="37311B45">
            <w:pPr>
              <w:jc w:val="center"/>
            </w:pPr>
            <w:proofErr w:type="spellStart"/>
            <w:r>
              <w:t>ck</w:t>
            </w:r>
            <w:proofErr w:type="spellEnd"/>
          </w:p>
        </w:tc>
        <w:tc>
          <w:tcPr>
            <w:tcW w:w="4110" w:type="dxa"/>
          </w:tcPr>
          <w:p w:rsidR="00F66E10" w:rsidP="00EF7991" w:rsidRDefault="00F66E10" w14:paraId="6F6677EC" w14:textId="17AE87AD">
            <w:pPr>
              <w:jc w:val="center"/>
            </w:pPr>
            <w:proofErr w:type="spellStart"/>
            <w:r>
              <w:t>ckTimer</w:t>
            </w:r>
            <w:proofErr w:type="spellEnd"/>
          </w:p>
        </w:tc>
      </w:tr>
      <w:tr w:rsidRPr="000244A0" w:rsidR="00EF7991" w:rsidTr="00EF7991" w14:paraId="57ECFB24" w14:textId="3328224E">
        <w:trPr>
          <w:trHeight w:val="376"/>
          <w:jc w:val="center"/>
        </w:trPr>
        <w:tc>
          <w:tcPr>
            <w:tcW w:w="2547" w:type="dxa"/>
          </w:tcPr>
          <w:p w:rsidRPr="00F37AE2" w:rsidR="00EF7991" w:rsidP="00EF7991" w:rsidRDefault="00EF7991" w14:paraId="344B86C4" w14:textId="47B8CAA3">
            <w:pPr>
              <w:jc w:val="center"/>
            </w:pPr>
            <w:r>
              <w:t>Numerisch</w:t>
            </w:r>
          </w:p>
        </w:tc>
        <w:tc>
          <w:tcPr>
            <w:tcW w:w="1559" w:type="dxa"/>
          </w:tcPr>
          <w:p w:rsidRPr="00F37AE2" w:rsidR="00EF7991" w:rsidP="00EF7991" w:rsidRDefault="00EF7991" w14:paraId="507DD2BC" w14:textId="265FD730">
            <w:pPr>
              <w:jc w:val="center"/>
            </w:pPr>
            <w:proofErr w:type="spellStart"/>
            <w:r>
              <w:t>Num</w:t>
            </w:r>
            <w:proofErr w:type="spellEnd"/>
          </w:p>
        </w:tc>
        <w:tc>
          <w:tcPr>
            <w:tcW w:w="1418" w:type="dxa"/>
          </w:tcPr>
          <w:p w:rsidRPr="000244A0" w:rsidR="00EF7991" w:rsidP="00EF7991" w:rsidRDefault="00EF7991" w14:paraId="060A65B8" w14:textId="51413253">
            <w:pPr>
              <w:jc w:val="center"/>
              <w:rPr>
                <w:lang w:val="en-US"/>
              </w:rPr>
            </w:pPr>
            <w:r>
              <w:rPr>
                <w:lang w:val="en-US"/>
              </w:rPr>
              <w:t>n</w:t>
            </w:r>
          </w:p>
        </w:tc>
        <w:tc>
          <w:tcPr>
            <w:tcW w:w="4110" w:type="dxa"/>
          </w:tcPr>
          <w:p w:rsidRPr="000244A0" w:rsidR="00EF7991" w:rsidP="00EF7991" w:rsidRDefault="00EF7991" w14:paraId="25B8CA40" w14:textId="1F527F0A">
            <w:pPr>
              <w:jc w:val="center"/>
              <w:rPr>
                <w:lang w:val="en-US"/>
              </w:rPr>
            </w:pPr>
            <w:proofErr w:type="spellStart"/>
            <w:r>
              <w:rPr>
                <w:lang w:val="en-US"/>
              </w:rPr>
              <w:t>nCounter</w:t>
            </w:r>
            <w:proofErr w:type="spellEnd"/>
          </w:p>
        </w:tc>
      </w:tr>
      <w:tr w:rsidRPr="00F37AE2" w:rsidR="00EF7991" w:rsidTr="00EF7991" w14:paraId="55971E76" w14:textId="3CFF7253">
        <w:trPr>
          <w:trHeight w:val="376"/>
          <w:jc w:val="center"/>
        </w:trPr>
        <w:tc>
          <w:tcPr>
            <w:tcW w:w="2547" w:type="dxa"/>
          </w:tcPr>
          <w:p w:rsidR="00EF7991" w:rsidP="00EF7991" w:rsidRDefault="00EF7991" w14:paraId="396B6FDE" w14:textId="7C6FDC29">
            <w:pPr>
              <w:jc w:val="center"/>
            </w:pPr>
            <w:r>
              <w:t>String</w:t>
            </w:r>
          </w:p>
        </w:tc>
        <w:tc>
          <w:tcPr>
            <w:tcW w:w="1559" w:type="dxa"/>
          </w:tcPr>
          <w:p w:rsidRPr="00F37AE2" w:rsidR="00EF7991" w:rsidP="00EF7991" w:rsidRDefault="00EF7991" w14:paraId="69AF5EAE" w14:textId="26A45CAA">
            <w:pPr>
              <w:jc w:val="center"/>
            </w:pPr>
            <w:r>
              <w:t>String</w:t>
            </w:r>
          </w:p>
        </w:tc>
        <w:tc>
          <w:tcPr>
            <w:tcW w:w="1418" w:type="dxa"/>
          </w:tcPr>
          <w:p w:rsidRPr="00F37AE2" w:rsidR="00EF7991" w:rsidP="00EF7991" w:rsidRDefault="00EF7991" w14:paraId="07D01A8C" w14:textId="16E0F89D">
            <w:pPr>
              <w:jc w:val="center"/>
            </w:pPr>
            <w:proofErr w:type="spellStart"/>
            <w:r>
              <w:t>st</w:t>
            </w:r>
            <w:proofErr w:type="spellEnd"/>
          </w:p>
        </w:tc>
        <w:tc>
          <w:tcPr>
            <w:tcW w:w="4110" w:type="dxa"/>
          </w:tcPr>
          <w:p w:rsidRPr="00F37AE2" w:rsidR="00EF7991" w:rsidP="00EF7991" w:rsidRDefault="00EF7991" w14:paraId="2ED19CC4" w14:textId="74B59C59">
            <w:pPr>
              <w:jc w:val="center"/>
            </w:pPr>
            <w:proofErr w:type="spellStart"/>
            <w:r>
              <w:t>st</w:t>
            </w:r>
            <w:r w:rsidR="00D1418A">
              <w:t>Benennung</w:t>
            </w:r>
            <w:proofErr w:type="spellEnd"/>
          </w:p>
        </w:tc>
      </w:tr>
      <w:tr w:rsidRPr="00F37AE2" w:rsidR="00F66E10" w:rsidTr="00EF7991" w14:paraId="0AD4AEF4" w14:textId="77777777">
        <w:trPr>
          <w:trHeight w:val="376"/>
          <w:jc w:val="center"/>
        </w:trPr>
        <w:tc>
          <w:tcPr>
            <w:tcW w:w="2547" w:type="dxa"/>
          </w:tcPr>
          <w:p w:rsidR="00F66E10" w:rsidP="00EF7991" w:rsidRDefault="00F66E10" w14:paraId="33599770" w14:textId="399FDEBE">
            <w:pPr>
              <w:jc w:val="center"/>
            </w:pPr>
            <w:r>
              <w:t>Tooldaten</w:t>
            </w:r>
          </w:p>
        </w:tc>
        <w:tc>
          <w:tcPr>
            <w:tcW w:w="1559" w:type="dxa"/>
          </w:tcPr>
          <w:p w:rsidR="00F66E10" w:rsidP="00EF7991" w:rsidRDefault="00F66E10" w14:paraId="0F136A0D" w14:textId="03F72A01">
            <w:pPr>
              <w:jc w:val="center"/>
            </w:pPr>
            <w:r>
              <w:t>Tool</w:t>
            </w:r>
          </w:p>
        </w:tc>
        <w:tc>
          <w:tcPr>
            <w:tcW w:w="1418" w:type="dxa"/>
          </w:tcPr>
          <w:p w:rsidR="00F66E10" w:rsidP="00EF7991" w:rsidRDefault="00F66E10" w14:paraId="76D82E57" w14:textId="3C131F96">
            <w:pPr>
              <w:jc w:val="center"/>
            </w:pPr>
            <w:r>
              <w:t>t</w:t>
            </w:r>
          </w:p>
        </w:tc>
        <w:tc>
          <w:tcPr>
            <w:tcW w:w="4110" w:type="dxa"/>
          </w:tcPr>
          <w:p w:rsidR="00F66E10" w:rsidP="00EF7991" w:rsidRDefault="00F66E10" w14:paraId="5E76B398" w14:textId="2498F04C">
            <w:pPr>
              <w:jc w:val="center"/>
            </w:pPr>
            <w:proofErr w:type="spellStart"/>
            <w:r>
              <w:t>tSauger</w:t>
            </w:r>
            <w:proofErr w:type="spellEnd"/>
          </w:p>
        </w:tc>
      </w:tr>
      <w:tr w:rsidRPr="00F37AE2" w:rsidR="00EF7991" w:rsidTr="00EF7991" w14:paraId="0FE91180" w14:textId="58D510B4">
        <w:trPr>
          <w:trHeight w:val="376"/>
          <w:jc w:val="center"/>
        </w:trPr>
        <w:tc>
          <w:tcPr>
            <w:tcW w:w="2547" w:type="dxa"/>
          </w:tcPr>
          <w:p w:rsidR="00EF7991" w:rsidP="00EF7991" w:rsidRDefault="00D1418A" w14:paraId="71F1A02E" w14:textId="566A4E4E">
            <w:pPr>
              <w:jc w:val="center"/>
            </w:pPr>
            <w:r>
              <w:t>Joint Position</w:t>
            </w:r>
          </w:p>
        </w:tc>
        <w:tc>
          <w:tcPr>
            <w:tcW w:w="1559" w:type="dxa"/>
          </w:tcPr>
          <w:p w:rsidRPr="00F37AE2" w:rsidR="00EF7991" w:rsidP="00EF7991" w:rsidRDefault="00D1418A" w14:paraId="5D9AF7E0" w14:textId="3DBAEFB8">
            <w:pPr>
              <w:jc w:val="center"/>
            </w:pPr>
            <w:r>
              <w:t>Joint</w:t>
            </w:r>
          </w:p>
        </w:tc>
        <w:tc>
          <w:tcPr>
            <w:tcW w:w="1418" w:type="dxa"/>
          </w:tcPr>
          <w:p w:rsidRPr="00F37AE2" w:rsidR="00EF7991" w:rsidP="00EF7991" w:rsidRDefault="00D1418A" w14:paraId="1D242D42" w14:textId="79075688">
            <w:pPr>
              <w:jc w:val="center"/>
            </w:pPr>
            <w:r>
              <w:t>j</w:t>
            </w:r>
          </w:p>
        </w:tc>
        <w:tc>
          <w:tcPr>
            <w:tcW w:w="4110" w:type="dxa"/>
          </w:tcPr>
          <w:p w:rsidRPr="00F37AE2" w:rsidR="00EF7991" w:rsidP="00EF7991" w:rsidRDefault="00D1418A" w14:paraId="00EEA6AE" w14:textId="5834B4C2">
            <w:pPr>
              <w:jc w:val="center"/>
            </w:pPr>
            <w:proofErr w:type="spellStart"/>
            <w:r>
              <w:t>jHome</w:t>
            </w:r>
            <w:proofErr w:type="spellEnd"/>
          </w:p>
        </w:tc>
      </w:tr>
      <w:tr w:rsidRPr="00F37AE2" w:rsidR="00EF7991" w:rsidTr="00EF7991" w14:paraId="69D80AF1" w14:textId="2FB3F88C">
        <w:trPr>
          <w:trHeight w:val="376"/>
          <w:jc w:val="center"/>
        </w:trPr>
        <w:tc>
          <w:tcPr>
            <w:tcW w:w="2547" w:type="dxa"/>
          </w:tcPr>
          <w:p w:rsidR="00EF7991" w:rsidP="00EF7991" w:rsidRDefault="00D1418A" w14:paraId="7B510AC7" w14:textId="74FE2F52">
            <w:pPr>
              <w:jc w:val="center"/>
            </w:pPr>
            <w:r>
              <w:t>Point Position</w:t>
            </w:r>
          </w:p>
        </w:tc>
        <w:tc>
          <w:tcPr>
            <w:tcW w:w="1559" w:type="dxa"/>
          </w:tcPr>
          <w:p w:rsidRPr="00F37AE2" w:rsidR="00EF7991" w:rsidP="00EF7991" w:rsidRDefault="00D1418A" w14:paraId="6F1765BB" w14:textId="451831DC">
            <w:pPr>
              <w:jc w:val="center"/>
            </w:pPr>
            <w:r>
              <w:t>Point</w:t>
            </w:r>
          </w:p>
        </w:tc>
        <w:tc>
          <w:tcPr>
            <w:tcW w:w="1418" w:type="dxa"/>
          </w:tcPr>
          <w:p w:rsidRPr="00F37AE2" w:rsidR="00EF7991" w:rsidP="00EF7991" w:rsidRDefault="00D1418A" w14:paraId="6FA6B76F" w14:textId="4C3DA1AF">
            <w:pPr>
              <w:jc w:val="center"/>
            </w:pPr>
            <w:r>
              <w:t>p</w:t>
            </w:r>
          </w:p>
        </w:tc>
        <w:tc>
          <w:tcPr>
            <w:tcW w:w="4110" w:type="dxa"/>
          </w:tcPr>
          <w:p w:rsidRPr="00F37AE2" w:rsidR="00EF7991" w:rsidP="00EF7991" w:rsidRDefault="00D1418A" w14:paraId="2652CE0E" w14:textId="4B24D394">
            <w:pPr>
              <w:jc w:val="center"/>
            </w:pPr>
            <w:proofErr w:type="spellStart"/>
            <w:r>
              <w:t>pEndPosition</w:t>
            </w:r>
            <w:proofErr w:type="spellEnd"/>
          </w:p>
        </w:tc>
      </w:tr>
      <w:tr w:rsidRPr="00F37AE2" w:rsidR="00EF7991" w:rsidTr="00EF7991" w14:paraId="3181679B" w14:textId="4A23FB2C">
        <w:trPr>
          <w:trHeight w:val="376"/>
          <w:jc w:val="center"/>
        </w:trPr>
        <w:tc>
          <w:tcPr>
            <w:tcW w:w="2547" w:type="dxa"/>
          </w:tcPr>
          <w:p w:rsidR="00EF7991" w:rsidP="00EF7991" w:rsidRDefault="00D1418A" w14:paraId="2028B5DD" w14:textId="4F8F2653">
            <w:pPr>
              <w:jc w:val="center"/>
            </w:pPr>
            <w:r>
              <w:t>Digitaler Eingang</w:t>
            </w:r>
          </w:p>
        </w:tc>
        <w:tc>
          <w:tcPr>
            <w:tcW w:w="1559" w:type="dxa"/>
          </w:tcPr>
          <w:p w:rsidRPr="00F37AE2" w:rsidR="00EF7991" w:rsidP="00EF7991" w:rsidRDefault="00D1418A" w14:paraId="54D5B1DB" w14:textId="4EE56CCF">
            <w:pPr>
              <w:jc w:val="center"/>
            </w:pPr>
            <w:r>
              <w:t>Input</w:t>
            </w:r>
          </w:p>
        </w:tc>
        <w:tc>
          <w:tcPr>
            <w:tcW w:w="1418" w:type="dxa"/>
          </w:tcPr>
          <w:p w:rsidRPr="00F37AE2" w:rsidR="00EF7991" w:rsidP="00EF7991" w:rsidRDefault="00D1418A" w14:paraId="2514FED8" w14:textId="2940BDAA">
            <w:pPr>
              <w:jc w:val="center"/>
            </w:pPr>
            <w:r>
              <w:t>di</w:t>
            </w:r>
          </w:p>
        </w:tc>
        <w:tc>
          <w:tcPr>
            <w:tcW w:w="4110" w:type="dxa"/>
          </w:tcPr>
          <w:p w:rsidRPr="00F37AE2" w:rsidR="00EF7991" w:rsidP="00D1418A" w:rsidRDefault="00D1418A" w14:paraId="6167A2D8" w14:textId="4FE7DBE7">
            <w:pPr>
              <w:jc w:val="center"/>
            </w:pPr>
            <w:proofErr w:type="spellStart"/>
            <w:r>
              <w:t>diStartProgramm</w:t>
            </w:r>
            <w:proofErr w:type="spellEnd"/>
          </w:p>
        </w:tc>
      </w:tr>
      <w:tr w:rsidRPr="00F37AE2" w:rsidR="00EF7991" w:rsidTr="00EF7991" w14:paraId="25DF4D64" w14:textId="7DCDAD31">
        <w:trPr>
          <w:trHeight w:val="376"/>
          <w:jc w:val="center"/>
        </w:trPr>
        <w:tc>
          <w:tcPr>
            <w:tcW w:w="2547" w:type="dxa"/>
          </w:tcPr>
          <w:p w:rsidR="00EF7991" w:rsidP="00D1418A" w:rsidRDefault="00D1418A" w14:paraId="4C70758E" w14:textId="3C3A24B8">
            <w:pPr>
              <w:jc w:val="center"/>
            </w:pPr>
            <w:r>
              <w:t>Digitaler Ausgang</w:t>
            </w:r>
          </w:p>
        </w:tc>
        <w:tc>
          <w:tcPr>
            <w:tcW w:w="1559" w:type="dxa"/>
          </w:tcPr>
          <w:p w:rsidRPr="00F37AE2" w:rsidR="00EF7991" w:rsidP="00EF7991" w:rsidRDefault="00D1418A" w14:paraId="115AB709" w14:textId="4B5889ED">
            <w:pPr>
              <w:jc w:val="center"/>
            </w:pPr>
            <w:r>
              <w:t>Output</w:t>
            </w:r>
          </w:p>
        </w:tc>
        <w:tc>
          <w:tcPr>
            <w:tcW w:w="1418" w:type="dxa"/>
          </w:tcPr>
          <w:p w:rsidRPr="00F37AE2" w:rsidR="00EF7991" w:rsidP="00EF7991" w:rsidRDefault="00D1418A" w14:paraId="602C7DB4" w14:textId="4A4823DC">
            <w:pPr>
              <w:jc w:val="center"/>
            </w:pPr>
            <w:r>
              <w:t>do</w:t>
            </w:r>
          </w:p>
        </w:tc>
        <w:tc>
          <w:tcPr>
            <w:tcW w:w="4110" w:type="dxa"/>
          </w:tcPr>
          <w:p w:rsidRPr="00F37AE2" w:rsidR="00D1418A" w:rsidP="00D1418A" w:rsidRDefault="00D1418A" w14:paraId="567A36EC" w14:textId="49CBE5A1">
            <w:pPr>
              <w:jc w:val="center"/>
            </w:pPr>
            <w:proofErr w:type="spellStart"/>
            <w:r>
              <w:t>doProgrammRunning</w:t>
            </w:r>
            <w:proofErr w:type="spellEnd"/>
          </w:p>
        </w:tc>
      </w:tr>
      <w:tr w:rsidRPr="00F37AE2" w:rsidR="00D1418A" w:rsidTr="00EF7991" w14:paraId="526972C2" w14:textId="77777777">
        <w:trPr>
          <w:trHeight w:val="376"/>
          <w:jc w:val="center"/>
        </w:trPr>
        <w:tc>
          <w:tcPr>
            <w:tcW w:w="2547" w:type="dxa"/>
          </w:tcPr>
          <w:p w:rsidR="00D1418A" w:rsidP="00D1418A" w:rsidRDefault="00B0587A" w14:paraId="59459BA1" w14:textId="323212E8">
            <w:pPr>
              <w:jc w:val="center"/>
            </w:pPr>
            <w:r>
              <w:t>Eingangsbyte</w:t>
            </w:r>
          </w:p>
        </w:tc>
        <w:tc>
          <w:tcPr>
            <w:tcW w:w="1559" w:type="dxa"/>
          </w:tcPr>
          <w:p w:rsidR="00D1418A" w:rsidP="00EF7991" w:rsidRDefault="00B0587A" w14:paraId="5E704C79" w14:textId="36C0CC0A">
            <w:pPr>
              <w:jc w:val="center"/>
            </w:pPr>
            <w:r>
              <w:t>Input Byte</w:t>
            </w:r>
          </w:p>
        </w:tc>
        <w:tc>
          <w:tcPr>
            <w:tcW w:w="1418" w:type="dxa"/>
          </w:tcPr>
          <w:p w:rsidR="00D1418A" w:rsidP="00EF7991" w:rsidRDefault="00B0587A" w14:paraId="1532A7C2" w14:textId="51FDB4B2">
            <w:pPr>
              <w:jc w:val="center"/>
            </w:pPr>
            <w:proofErr w:type="spellStart"/>
            <w:r>
              <w:t>ib</w:t>
            </w:r>
            <w:proofErr w:type="spellEnd"/>
          </w:p>
        </w:tc>
        <w:tc>
          <w:tcPr>
            <w:tcW w:w="4110" w:type="dxa"/>
          </w:tcPr>
          <w:p w:rsidR="00D1418A" w:rsidP="00D1418A" w:rsidRDefault="00B0587A" w14:paraId="535A833C" w14:textId="07B6AB04">
            <w:pPr>
              <w:jc w:val="center"/>
            </w:pPr>
            <w:proofErr w:type="spellStart"/>
            <w:r>
              <w:t>ib</w:t>
            </w:r>
            <w:r w:rsidR="00D1418A">
              <w:t>CamOffset</w:t>
            </w:r>
            <w:proofErr w:type="spellEnd"/>
          </w:p>
        </w:tc>
      </w:tr>
      <w:tr w:rsidRPr="00F37AE2" w:rsidR="00D1418A" w:rsidTr="00EF7991" w14:paraId="0DBB1E86" w14:textId="77777777">
        <w:trPr>
          <w:trHeight w:val="376"/>
          <w:jc w:val="center"/>
        </w:trPr>
        <w:tc>
          <w:tcPr>
            <w:tcW w:w="2547" w:type="dxa"/>
          </w:tcPr>
          <w:p w:rsidR="00D1418A" w:rsidP="00D1418A" w:rsidRDefault="00B0587A" w14:paraId="4DF35248" w14:textId="35577EBE">
            <w:pPr>
              <w:jc w:val="center"/>
            </w:pPr>
            <w:r>
              <w:t>Ausgangsbyte</w:t>
            </w:r>
          </w:p>
        </w:tc>
        <w:tc>
          <w:tcPr>
            <w:tcW w:w="1559" w:type="dxa"/>
          </w:tcPr>
          <w:p w:rsidR="00D1418A" w:rsidP="00EF7991" w:rsidRDefault="00B0587A" w14:paraId="0AA86FCC" w14:textId="7ACF4066">
            <w:pPr>
              <w:jc w:val="center"/>
            </w:pPr>
            <w:r>
              <w:t>Output Byte</w:t>
            </w:r>
          </w:p>
        </w:tc>
        <w:tc>
          <w:tcPr>
            <w:tcW w:w="1418" w:type="dxa"/>
          </w:tcPr>
          <w:p w:rsidR="00D1418A" w:rsidP="00EF7991" w:rsidRDefault="00B0587A" w14:paraId="7AD59E34" w14:textId="670FAC57">
            <w:pPr>
              <w:jc w:val="center"/>
            </w:pPr>
            <w:r>
              <w:t>ob</w:t>
            </w:r>
          </w:p>
        </w:tc>
        <w:tc>
          <w:tcPr>
            <w:tcW w:w="4110" w:type="dxa"/>
          </w:tcPr>
          <w:p w:rsidR="00D1418A" w:rsidP="00D1418A" w:rsidRDefault="00B0587A" w14:paraId="70231A76" w14:textId="50F6C40A">
            <w:pPr>
              <w:jc w:val="center"/>
            </w:pPr>
            <w:proofErr w:type="spellStart"/>
            <w:r>
              <w:t>ob</w:t>
            </w:r>
            <w:r w:rsidR="00D1418A">
              <w:t>ErrorCode</w:t>
            </w:r>
            <w:proofErr w:type="spellEnd"/>
          </w:p>
        </w:tc>
      </w:tr>
      <w:tr w:rsidRPr="00F37AE2" w:rsidR="0070692C" w:rsidTr="00EF7991" w14:paraId="58D9C7A2" w14:textId="77777777">
        <w:trPr>
          <w:trHeight w:val="376"/>
          <w:jc w:val="center"/>
        </w:trPr>
        <w:tc>
          <w:tcPr>
            <w:tcW w:w="2547" w:type="dxa"/>
          </w:tcPr>
          <w:p w:rsidR="0070692C" w:rsidP="00D1418A" w:rsidRDefault="0070692C" w14:paraId="5F15F636" w14:textId="318123EC">
            <w:pPr>
              <w:jc w:val="center"/>
            </w:pPr>
            <w:r>
              <w:t>Eingangswort</w:t>
            </w:r>
          </w:p>
        </w:tc>
        <w:tc>
          <w:tcPr>
            <w:tcW w:w="1559" w:type="dxa"/>
          </w:tcPr>
          <w:p w:rsidR="0070692C" w:rsidP="00EF7991" w:rsidRDefault="0070692C" w14:paraId="68934C02" w14:textId="622BFDA6">
            <w:pPr>
              <w:jc w:val="center"/>
            </w:pPr>
            <w:r>
              <w:t>Input Word</w:t>
            </w:r>
          </w:p>
        </w:tc>
        <w:tc>
          <w:tcPr>
            <w:tcW w:w="1418" w:type="dxa"/>
          </w:tcPr>
          <w:p w:rsidR="0070692C" w:rsidP="00EF7991" w:rsidRDefault="0070692C" w14:paraId="75D7D31F" w14:textId="134B7854">
            <w:pPr>
              <w:jc w:val="center"/>
            </w:pPr>
            <w:proofErr w:type="spellStart"/>
            <w:r>
              <w:t>iw</w:t>
            </w:r>
            <w:proofErr w:type="spellEnd"/>
          </w:p>
        </w:tc>
        <w:tc>
          <w:tcPr>
            <w:tcW w:w="4110" w:type="dxa"/>
          </w:tcPr>
          <w:p w:rsidR="0070692C" w:rsidP="00D1418A" w:rsidRDefault="0070692C" w14:paraId="73CB49C4" w14:textId="4069CC2F">
            <w:pPr>
              <w:jc w:val="center"/>
            </w:pPr>
            <w:proofErr w:type="spellStart"/>
            <w:r>
              <w:t>iwCounter</w:t>
            </w:r>
            <w:proofErr w:type="spellEnd"/>
          </w:p>
        </w:tc>
      </w:tr>
      <w:tr w:rsidRPr="00F37AE2" w:rsidR="0070692C" w:rsidTr="00EF7991" w14:paraId="4DA90D9A" w14:textId="77777777">
        <w:trPr>
          <w:trHeight w:val="376"/>
          <w:jc w:val="center"/>
        </w:trPr>
        <w:tc>
          <w:tcPr>
            <w:tcW w:w="2547" w:type="dxa"/>
          </w:tcPr>
          <w:p w:rsidR="0070692C" w:rsidP="00D1418A" w:rsidRDefault="0070692C" w14:paraId="36C02474" w14:textId="1CD3797B">
            <w:pPr>
              <w:jc w:val="center"/>
            </w:pPr>
            <w:r>
              <w:t>Ausgangswort</w:t>
            </w:r>
          </w:p>
        </w:tc>
        <w:tc>
          <w:tcPr>
            <w:tcW w:w="1559" w:type="dxa"/>
          </w:tcPr>
          <w:p w:rsidR="0070692C" w:rsidP="00EF7991" w:rsidRDefault="0070692C" w14:paraId="044347E4" w14:textId="52BDE781">
            <w:pPr>
              <w:jc w:val="center"/>
            </w:pPr>
            <w:r>
              <w:t>Output Word</w:t>
            </w:r>
          </w:p>
        </w:tc>
        <w:tc>
          <w:tcPr>
            <w:tcW w:w="1418" w:type="dxa"/>
          </w:tcPr>
          <w:p w:rsidR="0070692C" w:rsidP="00EF7991" w:rsidRDefault="0070692C" w14:paraId="2429AFD3" w14:textId="36B0CD12">
            <w:pPr>
              <w:jc w:val="center"/>
            </w:pPr>
            <w:proofErr w:type="spellStart"/>
            <w:r>
              <w:t>ow</w:t>
            </w:r>
            <w:proofErr w:type="spellEnd"/>
          </w:p>
        </w:tc>
        <w:tc>
          <w:tcPr>
            <w:tcW w:w="4110" w:type="dxa"/>
          </w:tcPr>
          <w:p w:rsidR="0070692C" w:rsidP="00D1418A" w:rsidRDefault="0070692C" w14:paraId="6E4AFBC1" w14:textId="79377E22">
            <w:pPr>
              <w:jc w:val="center"/>
            </w:pPr>
            <w:proofErr w:type="spellStart"/>
            <w:r>
              <w:t>owCounter</w:t>
            </w:r>
            <w:proofErr w:type="spellEnd"/>
          </w:p>
        </w:tc>
      </w:tr>
    </w:tbl>
    <w:p w:rsidR="00D1418A" w:rsidP="009B4C71" w:rsidRDefault="00D1418A" w14:paraId="30CC3962" w14:textId="7BBAC8F8"/>
    <w:p w:rsidR="009B4C71" w:rsidP="009B4C71" w:rsidRDefault="00D1418A" w14:paraId="0803254E" w14:textId="325DD976">
      <w:r>
        <w:br w:type="page"/>
      </w:r>
    </w:p>
    <w:p w:rsidR="00D1418A" w:rsidP="00D1418A" w:rsidRDefault="00D1418A" w14:paraId="45A6CCD8" w14:textId="01EB3D34">
      <w:pPr>
        <w:pStyle w:val="berschrift2"/>
      </w:pPr>
      <w:bookmarkStart w:name="_Toc515017952" w:id="22"/>
      <w:r>
        <w:lastRenderedPageBreak/>
        <w:t xml:space="preserve">Spezifische </w:t>
      </w:r>
      <w:proofErr w:type="spellStart"/>
      <w:r>
        <w:t>Variablenbennung</w:t>
      </w:r>
      <w:bookmarkEnd w:id="22"/>
      <w:proofErr w:type="spellEnd"/>
    </w:p>
    <w:tbl>
      <w:tblPr>
        <w:tblStyle w:val="Tabellenraster"/>
        <w:tblW w:w="9634" w:type="dxa"/>
        <w:jc w:val="center"/>
        <w:tblLook w:val="04A0" w:firstRow="1" w:lastRow="0" w:firstColumn="1" w:lastColumn="0" w:noHBand="0" w:noVBand="1"/>
      </w:tblPr>
      <w:tblGrid>
        <w:gridCol w:w="4325"/>
        <w:gridCol w:w="1822"/>
        <w:gridCol w:w="745"/>
        <w:gridCol w:w="2742"/>
      </w:tblGrid>
      <w:tr w:rsidR="00D1418A" w:rsidTr="004840C6" w14:paraId="041ABE23" w14:textId="77777777">
        <w:trPr>
          <w:trHeight w:val="376"/>
          <w:jc w:val="center"/>
        </w:trPr>
        <w:tc>
          <w:tcPr>
            <w:tcW w:w="4325" w:type="dxa"/>
          </w:tcPr>
          <w:p w:rsidRPr="006C47D7" w:rsidR="00D1418A" w:rsidP="003F5654" w:rsidRDefault="00D1418A" w14:paraId="633A90CF" w14:textId="77777777">
            <w:pPr>
              <w:jc w:val="center"/>
              <w:rPr>
                <w:b/>
              </w:rPr>
            </w:pPr>
            <w:r>
              <w:rPr>
                <w:b/>
              </w:rPr>
              <w:t>Datentyp Bezeichnung</w:t>
            </w:r>
          </w:p>
        </w:tc>
        <w:tc>
          <w:tcPr>
            <w:tcW w:w="1907" w:type="dxa"/>
          </w:tcPr>
          <w:p w:rsidRPr="006C47D7" w:rsidR="00D1418A" w:rsidP="003F5654" w:rsidRDefault="00D1418A" w14:paraId="58D23D93" w14:textId="77777777">
            <w:pPr>
              <w:jc w:val="center"/>
              <w:rPr>
                <w:b/>
              </w:rPr>
            </w:pPr>
            <w:r>
              <w:rPr>
                <w:b/>
              </w:rPr>
              <w:t>Kürzel</w:t>
            </w:r>
          </w:p>
        </w:tc>
        <w:tc>
          <w:tcPr>
            <w:tcW w:w="348" w:type="dxa"/>
          </w:tcPr>
          <w:p w:rsidRPr="006C47D7" w:rsidR="00D1418A" w:rsidP="003F5654" w:rsidRDefault="00D1418A" w14:paraId="14910B38" w14:textId="77777777">
            <w:pPr>
              <w:jc w:val="center"/>
              <w:rPr>
                <w:b/>
              </w:rPr>
            </w:pPr>
            <w:r>
              <w:rPr>
                <w:b/>
              </w:rPr>
              <w:t>Präfix</w:t>
            </w:r>
          </w:p>
        </w:tc>
        <w:tc>
          <w:tcPr>
            <w:tcW w:w="3054" w:type="dxa"/>
          </w:tcPr>
          <w:p w:rsidR="00D1418A" w:rsidP="003F5654" w:rsidRDefault="00D1418A" w14:paraId="1B681C84" w14:textId="77777777">
            <w:pPr>
              <w:jc w:val="center"/>
              <w:rPr>
                <w:b/>
              </w:rPr>
            </w:pPr>
            <w:r>
              <w:rPr>
                <w:b/>
              </w:rPr>
              <w:t>Beispiel</w:t>
            </w:r>
          </w:p>
        </w:tc>
      </w:tr>
      <w:tr w:rsidRPr="00F37AE2" w:rsidR="00D1418A" w:rsidTr="004840C6" w14:paraId="28CAEE7E" w14:textId="77777777">
        <w:trPr>
          <w:trHeight w:val="376"/>
          <w:jc w:val="center"/>
        </w:trPr>
        <w:tc>
          <w:tcPr>
            <w:tcW w:w="4325" w:type="dxa"/>
          </w:tcPr>
          <w:p w:rsidRPr="00F37AE2" w:rsidR="00D1418A" w:rsidP="003F5654" w:rsidRDefault="00D1418A" w14:paraId="10FCF173" w14:textId="22658C80">
            <w:pPr>
              <w:jc w:val="center"/>
            </w:pPr>
            <w:r>
              <w:t>Koordinatensystem/Werkobjekt/Frame</w:t>
            </w:r>
          </w:p>
        </w:tc>
        <w:tc>
          <w:tcPr>
            <w:tcW w:w="1907" w:type="dxa"/>
          </w:tcPr>
          <w:p w:rsidRPr="00F37AE2" w:rsidR="00D1418A" w:rsidP="003F5654" w:rsidRDefault="00D1418A" w14:paraId="52C78D1C" w14:textId="327B3E40">
            <w:pPr>
              <w:jc w:val="center"/>
            </w:pPr>
            <w:r>
              <w:t>Frame</w:t>
            </w:r>
          </w:p>
        </w:tc>
        <w:tc>
          <w:tcPr>
            <w:tcW w:w="348" w:type="dxa"/>
          </w:tcPr>
          <w:p w:rsidRPr="00F37AE2" w:rsidR="00D1418A" w:rsidP="003F5654" w:rsidRDefault="007D31BE" w14:paraId="4C7D5E30" w14:textId="7E003855">
            <w:pPr>
              <w:jc w:val="center"/>
            </w:pPr>
            <w:r>
              <w:t>f</w:t>
            </w:r>
          </w:p>
        </w:tc>
        <w:tc>
          <w:tcPr>
            <w:tcW w:w="3054" w:type="dxa"/>
          </w:tcPr>
          <w:p w:rsidRPr="00F37AE2" w:rsidR="00D1418A" w:rsidP="003F5654" w:rsidRDefault="000D58E8" w14:paraId="00932A50" w14:textId="00FFA6BB">
            <w:pPr>
              <w:jc w:val="center"/>
            </w:pPr>
            <w:proofErr w:type="spellStart"/>
            <w:r>
              <w:t>fPalette</w:t>
            </w:r>
            <w:proofErr w:type="spellEnd"/>
          </w:p>
        </w:tc>
      </w:tr>
      <w:tr w:rsidRPr="000244A0" w:rsidR="00D1418A" w:rsidTr="004840C6" w14:paraId="03D7D0FB" w14:textId="77777777">
        <w:trPr>
          <w:trHeight w:val="376"/>
          <w:jc w:val="center"/>
        </w:trPr>
        <w:tc>
          <w:tcPr>
            <w:tcW w:w="4325" w:type="dxa"/>
          </w:tcPr>
          <w:p w:rsidRPr="00F37AE2" w:rsidR="00D1418A" w:rsidP="003F5654" w:rsidRDefault="000D58E8" w14:paraId="0C2C30CB" w14:textId="588B6C08">
            <w:pPr>
              <w:jc w:val="center"/>
            </w:pPr>
            <w:r>
              <w:t>Geschwindigkeit/</w:t>
            </w:r>
            <w:proofErr w:type="spellStart"/>
            <w:r>
              <w:t>Speeddate</w:t>
            </w:r>
            <w:proofErr w:type="spellEnd"/>
            <w:r>
              <w:t>/</w:t>
            </w:r>
            <w:proofErr w:type="spellStart"/>
            <w:r>
              <w:t>Motiondiscriptor</w:t>
            </w:r>
            <w:proofErr w:type="spellEnd"/>
          </w:p>
        </w:tc>
        <w:tc>
          <w:tcPr>
            <w:tcW w:w="1907" w:type="dxa"/>
          </w:tcPr>
          <w:p w:rsidRPr="00F37AE2" w:rsidR="00D1418A" w:rsidP="003F5654" w:rsidRDefault="000D58E8" w14:paraId="165892A2" w14:textId="4F5E3737">
            <w:pPr>
              <w:jc w:val="center"/>
            </w:pPr>
            <w:r>
              <w:t>Motion</w:t>
            </w:r>
          </w:p>
        </w:tc>
        <w:tc>
          <w:tcPr>
            <w:tcW w:w="348" w:type="dxa"/>
          </w:tcPr>
          <w:p w:rsidRPr="000244A0" w:rsidR="00D1418A" w:rsidP="003F5654" w:rsidRDefault="000910AF" w14:paraId="5EFE197E" w14:textId="1DA44C40">
            <w:pPr>
              <w:jc w:val="center"/>
              <w:rPr>
                <w:lang w:val="en-US"/>
              </w:rPr>
            </w:pPr>
            <w:r>
              <w:rPr>
                <w:lang w:val="en-US"/>
              </w:rPr>
              <w:t>m</w:t>
            </w:r>
          </w:p>
        </w:tc>
        <w:tc>
          <w:tcPr>
            <w:tcW w:w="3054" w:type="dxa"/>
          </w:tcPr>
          <w:p w:rsidRPr="000244A0" w:rsidR="00D1418A" w:rsidP="003F5654" w:rsidRDefault="000910AF" w14:paraId="5524E7A7" w14:textId="322EE6C0">
            <w:pPr>
              <w:jc w:val="center"/>
              <w:rPr>
                <w:lang w:val="en-US"/>
              </w:rPr>
            </w:pPr>
            <w:proofErr w:type="spellStart"/>
            <w:r>
              <w:rPr>
                <w:lang w:val="en-US"/>
              </w:rPr>
              <w:t>mFast</w:t>
            </w:r>
            <w:proofErr w:type="spellEnd"/>
          </w:p>
        </w:tc>
      </w:tr>
      <w:tr w:rsidRPr="00F37AE2" w:rsidR="00D1418A" w:rsidTr="004840C6" w14:paraId="5F1EC865" w14:textId="77777777">
        <w:trPr>
          <w:trHeight w:val="376"/>
          <w:jc w:val="center"/>
        </w:trPr>
        <w:tc>
          <w:tcPr>
            <w:tcW w:w="4325" w:type="dxa"/>
          </w:tcPr>
          <w:p w:rsidR="00D1418A" w:rsidP="003F5654" w:rsidRDefault="000910AF" w14:paraId="0978E276" w14:textId="46E9C0A9">
            <w:pPr>
              <w:jc w:val="center"/>
            </w:pPr>
            <w:r>
              <w:t>Überschleifen/</w:t>
            </w:r>
            <w:proofErr w:type="spellStart"/>
            <w:r>
              <w:t>Zones</w:t>
            </w:r>
            <w:proofErr w:type="spellEnd"/>
            <w:r>
              <w:t>/Blending</w:t>
            </w:r>
          </w:p>
        </w:tc>
        <w:tc>
          <w:tcPr>
            <w:tcW w:w="1907" w:type="dxa"/>
          </w:tcPr>
          <w:p w:rsidRPr="00F37AE2" w:rsidR="00D1418A" w:rsidP="003F5654" w:rsidRDefault="00F66E10" w14:paraId="7D9481F6" w14:textId="0FA9105B">
            <w:pPr>
              <w:jc w:val="center"/>
            </w:pPr>
            <w:proofErr w:type="spellStart"/>
            <w:r>
              <w:t>Zones</w:t>
            </w:r>
            <w:proofErr w:type="spellEnd"/>
            <w:r w:rsidR="009720FF">
              <w:t xml:space="preserve"> </w:t>
            </w:r>
            <w:r>
              <w:t>(</w:t>
            </w:r>
            <w:proofErr w:type="spellStart"/>
            <w:r>
              <w:t>reach</w:t>
            </w:r>
            <w:proofErr w:type="spellEnd"/>
            <w:r>
              <w:t>/</w:t>
            </w:r>
            <w:proofErr w:type="spellStart"/>
            <w:r>
              <w:t>leave</w:t>
            </w:r>
            <w:proofErr w:type="spellEnd"/>
            <w:r>
              <w:t>)</w:t>
            </w:r>
          </w:p>
        </w:tc>
        <w:tc>
          <w:tcPr>
            <w:tcW w:w="348" w:type="dxa"/>
          </w:tcPr>
          <w:p w:rsidRPr="00F37AE2" w:rsidR="00D1418A" w:rsidP="003F5654" w:rsidRDefault="00F66E10" w14:paraId="454AA3F1" w14:textId="0E50632C">
            <w:pPr>
              <w:jc w:val="center"/>
            </w:pPr>
            <w:r>
              <w:t>z</w:t>
            </w:r>
          </w:p>
        </w:tc>
        <w:tc>
          <w:tcPr>
            <w:tcW w:w="3054" w:type="dxa"/>
          </w:tcPr>
          <w:p w:rsidRPr="00F37AE2" w:rsidR="00F66E10" w:rsidP="00F66E10" w:rsidRDefault="00F66E10" w14:paraId="5B802BD7" w14:textId="770061E3">
            <w:pPr>
              <w:jc w:val="center"/>
            </w:pPr>
            <w:proofErr w:type="spellStart"/>
            <w:r>
              <w:t>zFastSpeed</w:t>
            </w:r>
            <w:proofErr w:type="spellEnd"/>
          </w:p>
        </w:tc>
      </w:tr>
      <w:tr w:rsidRPr="00F37AE2" w:rsidR="00D1418A" w:rsidTr="004840C6" w14:paraId="323B4AC3" w14:textId="77777777">
        <w:trPr>
          <w:trHeight w:val="376"/>
          <w:jc w:val="center"/>
        </w:trPr>
        <w:tc>
          <w:tcPr>
            <w:tcW w:w="4325" w:type="dxa"/>
          </w:tcPr>
          <w:p w:rsidR="00D1418A" w:rsidP="003F5654" w:rsidRDefault="00D1418A" w14:paraId="3AFABD1C" w14:textId="647143A6">
            <w:pPr>
              <w:jc w:val="center"/>
            </w:pPr>
          </w:p>
        </w:tc>
        <w:tc>
          <w:tcPr>
            <w:tcW w:w="1907" w:type="dxa"/>
          </w:tcPr>
          <w:p w:rsidRPr="00F37AE2" w:rsidR="00D1418A" w:rsidP="003F5654" w:rsidRDefault="00D1418A" w14:paraId="40359CA9" w14:textId="692FA8F2">
            <w:pPr>
              <w:jc w:val="center"/>
            </w:pPr>
          </w:p>
        </w:tc>
        <w:tc>
          <w:tcPr>
            <w:tcW w:w="348" w:type="dxa"/>
          </w:tcPr>
          <w:p w:rsidRPr="00F37AE2" w:rsidR="00D1418A" w:rsidP="003F5654" w:rsidRDefault="00D1418A" w14:paraId="63C7CFCA" w14:textId="630F9E10">
            <w:pPr>
              <w:jc w:val="center"/>
            </w:pPr>
          </w:p>
        </w:tc>
        <w:tc>
          <w:tcPr>
            <w:tcW w:w="3054" w:type="dxa"/>
          </w:tcPr>
          <w:p w:rsidRPr="00F37AE2" w:rsidR="00D1418A" w:rsidP="003F5654" w:rsidRDefault="00D1418A" w14:paraId="037B74C5" w14:textId="4334FE61">
            <w:pPr>
              <w:jc w:val="center"/>
            </w:pPr>
          </w:p>
        </w:tc>
      </w:tr>
      <w:tr w:rsidRPr="00F37AE2" w:rsidR="00D1418A" w:rsidTr="004840C6" w14:paraId="7DA76703" w14:textId="77777777">
        <w:trPr>
          <w:trHeight w:val="376"/>
          <w:jc w:val="center"/>
        </w:trPr>
        <w:tc>
          <w:tcPr>
            <w:tcW w:w="4325" w:type="dxa"/>
          </w:tcPr>
          <w:p w:rsidR="00D1418A" w:rsidP="003F5654" w:rsidRDefault="00D1418A" w14:paraId="27AFE03A" w14:textId="2C34747F">
            <w:pPr>
              <w:jc w:val="center"/>
            </w:pPr>
          </w:p>
        </w:tc>
        <w:tc>
          <w:tcPr>
            <w:tcW w:w="1907" w:type="dxa"/>
          </w:tcPr>
          <w:p w:rsidRPr="00F37AE2" w:rsidR="00D1418A" w:rsidP="003F5654" w:rsidRDefault="00D1418A" w14:paraId="2139CC31" w14:textId="7FE5C145">
            <w:pPr>
              <w:jc w:val="center"/>
            </w:pPr>
          </w:p>
        </w:tc>
        <w:tc>
          <w:tcPr>
            <w:tcW w:w="348" w:type="dxa"/>
          </w:tcPr>
          <w:p w:rsidRPr="00F37AE2" w:rsidR="00D1418A" w:rsidP="003F5654" w:rsidRDefault="00D1418A" w14:paraId="415B3357" w14:textId="0B48B8CA">
            <w:pPr>
              <w:jc w:val="center"/>
            </w:pPr>
          </w:p>
        </w:tc>
        <w:tc>
          <w:tcPr>
            <w:tcW w:w="3054" w:type="dxa"/>
          </w:tcPr>
          <w:p w:rsidRPr="00F37AE2" w:rsidR="00D1418A" w:rsidP="003F5654" w:rsidRDefault="00D1418A" w14:paraId="62CD6BA4" w14:textId="683D1B2F">
            <w:pPr>
              <w:jc w:val="center"/>
            </w:pPr>
          </w:p>
        </w:tc>
      </w:tr>
      <w:tr w:rsidRPr="00F37AE2" w:rsidR="00D1418A" w:rsidTr="004840C6" w14:paraId="1231600E" w14:textId="77777777">
        <w:trPr>
          <w:trHeight w:val="376"/>
          <w:jc w:val="center"/>
        </w:trPr>
        <w:tc>
          <w:tcPr>
            <w:tcW w:w="4325" w:type="dxa"/>
          </w:tcPr>
          <w:p w:rsidR="00D1418A" w:rsidP="003F5654" w:rsidRDefault="00D1418A" w14:paraId="1A27E8A3" w14:textId="0F8FE449">
            <w:pPr>
              <w:jc w:val="center"/>
            </w:pPr>
          </w:p>
        </w:tc>
        <w:tc>
          <w:tcPr>
            <w:tcW w:w="1907" w:type="dxa"/>
          </w:tcPr>
          <w:p w:rsidRPr="00F37AE2" w:rsidR="00D1418A" w:rsidP="003F5654" w:rsidRDefault="00D1418A" w14:paraId="08146326" w14:textId="255A2D7D">
            <w:pPr>
              <w:jc w:val="center"/>
            </w:pPr>
          </w:p>
        </w:tc>
        <w:tc>
          <w:tcPr>
            <w:tcW w:w="348" w:type="dxa"/>
          </w:tcPr>
          <w:p w:rsidRPr="00F37AE2" w:rsidR="00D1418A" w:rsidP="003F5654" w:rsidRDefault="00D1418A" w14:paraId="112C698C" w14:textId="282EC577">
            <w:pPr>
              <w:jc w:val="center"/>
            </w:pPr>
          </w:p>
        </w:tc>
        <w:tc>
          <w:tcPr>
            <w:tcW w:w="3054" w:type="dxa"/>
          </w:tcPr>
          <w:p w:rsidRPr="00F37AE2" w:rsidR="00D1418A" w:rsidP="003F5654" w:rsidRDefault="00D1418A" w14:paraId="6FD9D0EF" w14:textId="7365EC7F">
            <w:pPr>
              <w:jc w:val="center"/>
            </w:pPr>
          </w:p>
        </w:tc>
      </w:tr>
      <w:tr w:rsidRPr="00F37AE2" w:rsidR="00D1418A" w:rsidTr="004840C6" w14:paraId="122640E8" w14:textId="77777777">
        <w:trPr>
          <w:trHeight w:val="376"/>
          <w:jc w:val="center"/>
        </w:trPr>
        <w:tc>
          <w:tcPr>
            <w:tcW w:w="4325" w:type="dxa"/>
          </w:tcPr>
          <w:p w:rsidR="00D1418A" w:rsidP="003F5654" w:rsidRDefault="00D1418A" w14:paraId="0B3EBD0D" w14:textId="3421ACDF">
            <w:pPr>
              <w:jc w:val="center"/>
            </w:pPr>
          </w:p>
        </w:tc>
        <w:tc>
          <w:tcPr>
            <w:tcW w:w="1907" w:type="dxa"/>
          </w:tcPr>
          <w:p w:rsidRPr="00F37AE2" w:rsidR="00D1418A" w:rsidP="003F5654" w:rsidRDefault="00D1418A" w14:paraId="00E74589" w14:textId="3E3937E2">
            <w:pPr>
              <w:jc w:val="center"/>
            </w:pPr>
          </w:p>
        </w:tc>
        <w:tc>
          <w:tcPr>
            <w:tcW w:w="348" w:type="dxa"/>
          </w:tcPr>
          <w:p w:rsidRPr="00F37AE2" w:rsidR="00D1418A" w:rsidP="003F5654" w:rsidRDefault="00D1418A" w14:paraId="436359E2" w14:textId="07E6D9AB">
            <w:pPr>
              <w:jc w:val="center"/>
            </w:pPr>
          </w:p>
        </w:tc>
        <w:tc>
          <w:tcPr>
            <w:tcW w:w="3054" w:type="dxa"/>
          </w:tcPr>
          <w:p w:rsidRPr="00F37AE2" w:rsidR="00D1418A" w:rsidP="003F5654" w:rsidRDefault="00D1418A" w14:paraId="557C0705" w14:textId="1E359020">
            <w:pPr>
              <w:jc w:val="center"/>
            </w:pPr>
          </w:p>
        </w:tc>
      </w:tr>
      <w:tr w:rsidRPr="00F37AE2" w:rsidR="000D58E8" w:rsidTr="004840C6" w14:paraId="5E5FCC43" w14:textId="77777777">
        <w:trPr>
          <w:trHeight w:val="376"/>
          <w:jc w:val="center"/>
        </w:trPr>
        <w:tc>
          <w:tcPr>
            <w:tcW w:w="4325" w:type="dxa"/>
          </w:tcPr>
          <w:p w:rsidR="00D1418A" w:rsidP="003F5654" w:rsidRDefault="00D1418A" w14:paraId="6094C1F2" w14:textId="149237A4">
            <w:pPr>
              <w:jc w:val="center"/>
            </w:pPr>
          </w:p>
        </w:tc>
        <w:tc>
          <w:tcPr>
            <w:tcW w:w="1907" w:type="dxa"/>
          </w:tcPr>
          <w:p w:rsidR="00D1418A" w:rsidP="003F5654" w:rsidRDefault="00D1418A" w14:paraId="45E14D8F" w14:textId="6C1FA1E1">
            <w:pPr>
              <w:jc w:val="center"/>
            </w:pPr>
          </w:p>
        </w:tc>
        <w:tc>
          <w:tcPr>
            <w:tcW w:w="348" w:type="dxa"/>
          </w:tcPr>
          <w:p w:rsidR="00D1418A" w:rsidP="003F5654" w:rsidRDefault="00D1418A" w14:paraId="6F694F52" w14:textId="77ED77F3">
            <w:pPr>
              <w:jc w:val="center"/>
            </w:pPr>
          </w:p>
        </w:tc>
        <w:tc>
          <w:tcPr>
            <w:tcW w:w="3054" w:type="dxa"/>
          </w:tcPr>
          <w:p w:rsidR="00D1418A" w:rsidP="003F5654" w:rsidRDefault="00D1418A" w14:paraId="3614FDF7" w14:textId="0AF1C3B4">
            <w:pPr>
              <w:jc w:val="center"/>
            </w:pPr>
          </w:p>
        </w:tc>
      </w:tr>
      <w:tr w:rsidRPr="00F37AE2" w:rsidR="000D58E8" w:rsidTr="004840C6" w14:paraId="1971DF23" w14:textId="77777777">
        <w:trPr>
          <w:trHeight w:val="376"/>
          <w:jc w:val="center"/>
        </w:trPr>
        <w:tc>
          <w:tcPr>
            <w:tcW w:w="4325" w:type="dxa"/>
          </w:tcPr>
          <w:p w:rsidR="00D1418A" w:rsidP="003F5654" w:rsidRDefault="00D1418A" w14:paraId="1C2C16E2" w14:textId="5F8917F0">
            <w:pPr>
              <w:jc w:val="center"/>
            </w:pPr>
          </w:p>
        </w:tc>
        <w:tc>
          <w:tcPr>
            <w:tcW w:w="1907" w:type="dxa"/>
          </w:tcPr>
          <w:p w:rsidR="00D1418A" w:rsidP="003F5654" w:rsidRDefault="00D1418A" w14:paraId="6276AF32" w14:textId="4A093D7F">
            <w:pPr>
              <w:jc w:val="center"/>
            </w:pPr>
          </w:p>
        </w:tc>
        <w:tc>
          <w:tcPr>
            <w:tcW w:w="348" w:type="dxa"/>
          </w:tcPr>
          <w:p w:rsidR="00D1418A" w:rsidP="003F5654" w:rsidRDefault="00D1418A" w14:paraId="7E2BFBDC" w14:textId="246ECF08">
            <w:pPr>
              <w:jc w:val="center"/>
            </w:pPr>
          </w:p>
        </w:tc>
        <w:tc>
          <w:tcPr>
            <w:tcW w:w="3054" w:type="dxa"/>
          </w:tcPr>
          <w:p w:rsidR="00D1418A" w:rsidP="003F5654" w:rsidRDefault="00D1418A" w14:paraId="786A19EF" w14:textId="486D4EA4">
            <w:pPr>
              <w:jc w:val="center"/>
            </w:pPr>
          </w:p>
        </w:tc>
      </w:tr>
    </w:tbl>
    <w:p w:rsidRPr="00D1418A" w:rsidR="00D1418A" w:rsidP="00D1418A" w:rsidRDefault="00D1418A" w14:paraId="3897A0C6" w14:textId="77777777"/>
    <w:p w:rsidR="00C62B7C" w:rsidRDefault="00C62B7C" w14:paraId="08B0C5DA" w14:textId="1E5FA20D">
      <w:r>
        <w:br w:type="page"/>
      </w:r>
    </w:p>
    <w:p w:rsidR="00B568FD" w:rsidP="00B568FD" w:rsidRDefault="00682875" w14:paraId="0C4BAD24" w14:textId="65C22919">
      <w:pPr>
        <w:pStyle w:val="berschrift2"/>
      </w:pPr>
      <w:bookmarkStart w:name="_Toc515017953" w:id="23"/>
      <w:r>
        <w:lastRenderedPageBreak/>
        <w:t xml:space="preserve">Aufbau der </w:t>
      </w:r>
      <w:r w:rsidR="0003306B">
        <w:t>Struktur</w:t>
      </w:r>
      <w:bookmarkEnd w:id="23"/>
    </w:p>
    <w:p w:rsidR="00C62B7C" w:rsidRDefault="00545DC7" w14:paraId="03B2239A" w14:textId="658A89B0">
      <w:r>
        <w:rPr>
          <w:noProof/>
        </w:rPr>
        <w:drawing>
          <wp:anchor distT="0" distB="0" distL="114300" distR="114300" simplePos="0" relativeHeight="251816448" behindDoc="1" locked="0" layoutInCell="1" allowOverlap="1" wp14:anchorId="52686FBA" wp14:editId="2933CFD4">
            <wp:simplePos x="0" y="0"/>
            <wp:positionH relativeFrom="column">
              <wp:posOffset>-290195</wp:posOffset>
            </wp:positionH>
            <wp:positionV relativeFrom="paragraph">
              <wp:posOffset>88265</wp:posOffset>
            </wp:positionV>
            <wp:extent cx="6208502" cy="8262257"/>
            <wp:effectExtent l="0" t="0" r="1905" b="5715"/>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10547" cy="8264979"/>
                    </a:xfrm>
                    <a:prstGeom prst="rect">
                      <a:avLst/>
                    </a:prstGeom>
                    <a:noFill/>
                    <a:ln>
                      <a:noFill/>
                    </a:ln>
                  </pic:spPr>
                </pic:pic>
              </a:graphicData>
            </a:graphic>
            <wp14:sizeRelH relativeFrom="page">
              <wp14:pctWidth>0</wp14:pctWidth>
            </wp14:sizeRelH>
            <wp14:sizeRelV relativeFrom="page">
              <wp14:pctHeight>0</wp14:pctHeight>
            </wp14:sizeRelV>
          </wp:anchor>
        </w:drawing>
      </w:r>
      <w:r w:rsidR="00C62B7C">
        <w:br w:type="page"/>
      </w:r>
    </w:p>
    <w:p w:rsidR="0003306B" w:rsidP="0003306B" w:rsidRDefault="0003306B" w14:paraId="504A7B21" w14:textId="640C8996">
      <w:pPr>
        <w:pStyle w:val="berschrift2"/>
      </w:pPr>
      <w:bookmarkStart w:name="_Toc515017954" w:id="24"/>
      <w:r>
        <w:lastRenderedPageBreak/>
        <w:t xml:space="preserve">Aufbau </w:t>
      </w:r>
      <w:proofErr w:type="gramStart"/>
      <w:r>
        <w:t>eines Programm</w:t>
      </w:r>
      <w:bookmarkEnd w:id="24"/>
      <w:proofErr w:type="gramEnd"/>
    </w:p>
    <w:p w:rsidR="0003306B" w:rsidP="0003306B" w:rsidRDefault="00CB4E8E" w14:paraId="50071F22" w14:textId="1B446DFB">
      <w:r>
        <w:t xml:space="preserve">Unter dem folgenden Link </w:t>
      </w:r>
      <w:r w:rsidR="002D4E0B">
        <w:t>findet man eine Mustervorlage für die Stäubli Programmierung, es werden noch weitere Hersteller folgen:</w:t>
      </w:r>
    </w:p>
    <w:p w:rsidR="002D4E0B" w:rsidP="0003306B" w:rsidRDefault="002D4E0B" w14:paraId="2B3C0310" w14:textId="7CB3FBBE">
      <w:r w:rsidRPr="002D4E0B">
        <w:t>L:\06_Intelligent Robotics\Stäubli Robotics\04_Programm-Vorlage</w:t>
      </w:r>
    </w:p>
    <w:p w:rsidRPr="0003306B" w:rsidR="002D4E0B" w:rsidP="0003306B" w:rsidRDefault="002D4E0B" w14:paraId="1FCD9E1D" w14:textId="77777777"/>
    <w:p w:rsidR="009539A8" w:rsidP="009539A8" w:rsidRDefault="0003306B" w14:paraId="0B1B1919" w14:textId="2F8C9F12">
      <w:pPr>
        <w:pStyle w:val="berschrift2"/>
      </w:pPr>
      <w:bookmarkStart w:name="_Toc515017955" w:id="25"/>
      <w:r>
        <w:t>Aufbau eines Bewegungsjobs</w:t>
      </w:r>
      <w:bookmarkEnd w:id="25"/>
    </w:p>
    <w:p w:rsidR="0003306B" w:rsidP="009539A8" w:rsidRDefault="009539A8" w14:paraId="53F3BF7B" w14:textId="79EAA838">
      <w:r>
        <w:t>In diesem Beispiel wird ein Standard Bewegungsjob aufgeführt, es gilt zwischen einen SCARA (4- Achsen) und einen 6- Achsroboter zu unterscheiden.</w:t>
      </w:r>
    </w:p>
    <w:p w:rsidR="009539A8" w:rsidP="009539A8" w:rsidRDefault="009539A8" w14:paraId="3A446A73" w14:textId="43629558">
      <w:r>
        <w:t>SCARA</w:t>
      </w:r>
      <w:r w:rsidR="001A7454">
        <w:t xml:space="preserve"> (die Logik wird im Roboter Programmiert)</w:t>
      </w:r>
      <w:r>
        <w:t>:</w:t>
      </w:r>
    </w:p>
    <w:p w:rsidR="009539A8" w:rsidP="001A7454" w:rsidRDefault="009539A8" w14:paraId="1F4EA2C3" w14:textId="2D2F6D25">
      <w:pPr>
        <w:pStyle w:val="Listenabsatz"/>
        <w:numPr>
          <w:ilvl w:val="0"/>
          <w:numId w:val="38"/>
        </w:numPr>
      </w:pPr>
      <w:r>
        <w:t>(Berechnung der anzufahrenden Position)</w:t>
      </w:r>
    </w:p>
    <w:p w:rsidR="009539A8" w:rsidP="001A7454" w:rsidRDefault="009539A8" w14:paraId="0F7AEC87" w14:textId="6765C90C">
      <w:pPr>
        <w:pStyle w:val="Listenabsatz"/>
        <w:numPr>
          <w:ilvl w:val="0"/>
          <w:numId w:val="38"/>
        </w:numPr>
      </w:pPr>
      <w:r>
        <w:t>Abfrage von Arbeitsraumfreigabe und Jobfreigabe</w:t>
      </w:r>
    </w:p>
    <w:p w:rsidR="009539A8" w:rsidP="001A7454" w:rsidRDefault="009539A8" w14:paraId="46DECFB0" w14:textId="11EF50B8">
      <w:pPr>
        <w:pStyle w:val="Listenabsatz"/>
        <w:numPr>
          <w:ilvl w:val="1"/>
          <w:numId w:val="38"/>
        </w:numPr>
      </w:pPr>
      <w:r>
        <w:t>Nicht vorhanden – Anfahren der Vorpositionen und warten bis die Freigaben da sind</w:t>
      </w:r>
    </w:p>
    <w:p w:rsidR="009539A8" w:rsidP="001A7454" w:rsidRDefault="009539A8" w14:paraId="24F84CE1" w14:textId="0FB59BB9">
      <w:pPr>
        <w:pStyle w:val="Listenabsatz"/>
        <w:numPr>
          <w:ilvl w:val="1"/>
          <w:numId w:val="38"/>
        </w:numPr>
      </w:pPr>
      <w:r>
        <w:t xml:space="preserve">Vorhanden – </w:t>
      </w:r>
      <w:proofErr w:type="gramStart"/>
      <w:r>
        <w:t>Direkter</w:t>
      </w:r>
      <w:proofErr w:type="gramEnd"/>
      <w:r>
        <w:t xml:space="preserve"> Fahrbefehl über eine Vorposition zum Endziel</w:t>
      </w:r>
    </w:p>
    <w:p w:rsidR="009539A8" w:rsidP="001A7454" w:rsidRDefault="009539A8" w14:paraId="4523BFCE" w14:textId="4C3A0D52">
      <w:pPr>
        <w:pStyle w:val="Listenabsatz"/>
        <w:numPr>
          <w:ilvl w:val="0"/>
          <w:numId w:val="38"/>
        </w:numPr>
      </w:pPr>
      <w:r>
        <w:t>(Ggf. muss die Berechnung zur Position nochmals ausgeführt werden)</w:t>
      </w:r>
    </w:p>
    <w:p w:rsidR="009539A8" w:rsidP="001A7454" w:rsidRDefault="005850C5" w14:paraId="6A1DDAE7" w14:textId="1C20C366">
      <w:pPr>
        <w:pStyle w:val="Listenabsatz"/>
        <w:numPr>
          <w:ilvl w:val="0"/>
          <w:numId w:val="38"/>
        </w:numPr>
      </w:pPr>
      <w:r>
        <w:t>In der Endposition angekommen findet fast immer eine Aktion statt, Greifer / Vakuum usw</w:t>
      </w:r>
      <w:r w:rsidR="001A7454">
        <w:t>. nach der Aktion muss geprüft werden ob diese erfolgreich war</w:t>
      </w:r>
    </w:p>
    <w:p w:rsidR="005850C5" w:rsidP="001A7454" w:rsidRDefault="005850C5" w14:paraId="28136128" w14:textId="6BC51422">
      <w:pPr>
        <w:pStyle w:val="Listenabsatz"/>
        <w:numPr>
          <w:ilvl w:val="0"/>
          <w:numId w:val="38"/>
        </w:numPr>
      </w:pPr>
      <w:r>
        <w:t xml:space="preserve">Nach der </w:t>
      </w:r>
      <w:r w:rsidR="001A7454">
        <w:t>Prüfung</w:t>
      </w:r>
      <w:r>
        <w:t xml:space="preserve"> </w:t>
      </w:r>
      <w:r w:rsidR="001A7454">
        <w:t>muss</w:t>
      </w:r>
      <w:r>
        <w:t xml:space="preserve"> über einen Handshake der SPS mitgeteilt werden das die Aktion erfolgreich durchgeführt wurde</w:t>
      </w:r>
    </w:p>
    <w:p w:rsidR="001A7454" w:rsidP="001A7454" w:rsidRDefault="001A7454" w14:paraId="02A23DFD" w14:textId="5E3AEE92">
      <w:pPr>
        <w:pStyle w:val="Listenabsatz"/>
        <w:numPr>
          <w:ilvl w:val="0"/>
          <w:numId w:val="38"/>
        </w:numPr>
      </w:pPr>
      <w:r>
        <w:t>Ausfahren auf eine Vorposition</w:t>
      </w:r>
    </w:p>
    <w:p w:rsidR="001A7454" w:rsidP="001A7454" w:rsidRDefault="001A7454" w14:paraId="15DF318E" w14:textId="724E3861">
      <w:pPr>
        <w:pStyle w:val="Listenabsatz"/>
        <w:numPr>
          <w:ilvl w:val="0"/>
          <w:numId w:val="38"/>
        </w:numPr>
      </w:pPr>
      <w:r>
        <w:t xml:space="preserve">Abfragen der </w:t>
      </w:r>
      <w:proofErr w:type="spellStart"/>
      <w:r>
        <w:t>Joblogik</w:t>
      </w:r>
      <w:proofErr w:type="spellEnd"/>
      <w:r>
        <w:t xml:space="preserve"> um in den nächsten Job zu springen oder zurück in die allgemeine Jobverwaltung</w:t>
      </w:r>
    </w:p>
    <w:p w:rsidR="001A7454" w:rsidP="001A7454" w:rsidRDefault="001A7454" w14:paraId="3DD5E171" w14:textId="5676ED45">
      <w:r>
        <w:t>6-Achsroboter (die Logik wird von der SPS vorgegeben in der Jobverwaltung):</w:t>
      </w:r>
    </w:p>
    <w:p w:rsidR="001A7454" w:rsidP="001A7454" w:rsidRDefault="001A7454" w14:paraId="3ACD00D1" w14:textId="208F423D">
      <w:pPr>
        <w:pStyle w:val="Listenabsatz"/>
        <w:numPr>
          <w:ilvl w:val="0"/>
          <w:numId w:val="30"/>
        </w:numPr>
      </w:pPr>
      <w:r>
        <w:t xml:space="preserve">Überfahren einer Achsposition (Joint-Position) um den Roboter über die </w:t>
      </w:r>
      <w:proofErr w:type="spellStart"/>
      <w:r>
        <w:t>Achstellungen</w:t>
      </w:r>
      <w:proofErr w:type="spellEnd"/>
      <w:r>
        <w:t xml:space="preserve"> definiert </w:t>
      </w:r>
      <w:proofErr w:type="spellStart"/>
      <w:r>
        <w:t>vorzupositionieren</w:t>
      </w:r>
      <w:proofErr w:type="spellEnd"/>
    </w:p>
    <w:p w:rsidR="001A7454" w:rsidP="001A7454" w:rsidRDefault="001A7454" w14:paraId="399488AD" w14:textId="77777777">
      <w:pPr>
        <w:pStyle w:val="Listenabsatz"/>
        <w:numPr>
          <w:ilvl w:val="0"/>
          <w:numId w:val="30"/>
        </w:numPr>
      </w:pPr>
      <w:r>
        <w:t>Abfrage von Arbeitsraumfreigabe und Jobfreigabe</w:t>
      </w:r>
    </w:p>
    <w:p w:rsidR="001A7454" w:rsidP="001A7454" w:rsidRDefault="001A7454" w14:paraId="124C2D57" w14:textId="77777777">
      <w:pPr>
        <w:pStyle w:val="Listenabsatz"/>
        <w:numPr>
          <w:ilvl w:val="1"/>
          <w:numId w:val="30"/>
        </w:numPr>
      </w:pPr>
      <w:r>
        <w:t>Nicht vorhanden – Anfahren der Vorpositionen und warten bis die Freigaben da sind</w:t>
      </w:r>
    </w:p>
    <w:p w:rsidR="001A7454" w:rsidP="001A7454" w:rsidRDefault="001A7454" w14:paraId="0F7429F1" w14:textId="77777777">
      <w:pPr>
        <w:pStyle w:val="Listenabsatz"/>
        <w:numPr>
          <w:ilvl w:val="1"/>
          <w:numId w:val="30"/>
        </w:numPr>
      </w:pPr>
      <w:r>
        <w:t xml:space="preserve">Vorhanden – </w:t>
      </w:r>
      <w:proofErr w:type="gramStart"/>
      <w:r>
        <w:t>Direkter</w:t>
      </w:r>
      <w:proofErr w:type="gramEnd"/>
      <w:r>
        <w:t xml:space="preserve"> Fahrbefehl über eine Vorposition zum Endziel</w:t>
      </w:r>
    </w:p>
    <w:p w:rsidR="001A7454" w:rsidP="001A7454" w:rsidRDefault="001A7454" w14:paraId="7679B307" w14:textId="77777777">
      <w:pPr>
        <w:pStyle w:val="Listenabsatz"/>
        <w:numPr>
          <w:ilvl w:val="0"/>
          <w:numId w:val="30"/>
        </w:numPr>
      </w:pPr>
      <w:r>
        <w:t>(Ggf. muss die Berechnung zur Position nochmals ausgeführt werden)</w:t>
      </w:r>
    </w:p>
    <w:p w:rsidR="001A7454" w:rsidP="001A7454" w:rsidRDefault="001A7454" w14:paraId="35D60164" w14:textId="77777777">
      <w:pPr>
        <w:pStyle w:val="Listenabsatz"/>
        <w:numPr>
          <w:ilvl w:val="0"/>
          <w:numId w:val="30"/>
        </w:numPr>
      </w:pPr>
      <w:r>
        <w:t>In der Endposition angekommen findet fast immer eine Aktion statt, Greifer / Vakuum usw. nach der Aktion muss geprüft werden ob diese erfolgreich war</w:t>
      </w:r>
    </w:p>
    <w:p w:rsidR="001A7454" w:rsidP="001A7454" w:rsidRDefault="001A7454" w14:paraId="6E0017E4" w14:textId="77777777">
      <w:pPr>
        <w:pStyle w:val="Listenabsatz"/>
        <w:numPr>
          <w:ilvl w:val="0"/>
          <w:numId w:val="30"/>
        </w:numPr>
      </w:pPr>
      <w:r>
        <w:t>Nach der Prüfung muss über einen Handshake der SPS mitgeteilt werden das die Aktion erfolgreich durchgeführt wurde</w:t>
      </w:r>
    </w:p>
    <w:p w:rsidR="001A7454" w:rsidP="001A7454" w:rsidRDefault="001A7454" w14:paraId="14A1795F" w14:textId="77777777">
      <w:pPr>
        <w:pStyle w:val="Listenabsatz"/>
        <w:numPr>
          <w:ilvl w:val="0"/>
          <w:numId w:val="30"/>
        </w:numPr>
      </w:pPr>
      <w:r>
        <w:t>Ausfahren auf eine Vorposition</w:t>
      </w:r>
    </w:p>
    <w:p w:rsidR="001A7454" w:rsidP="001A7454" w:rsidRDefault="001A7454" w14:paraId="01642DBA" w14:textId="1ADEEFB7">
      <w:pPr>
        <w:pStyle w:val="Listenabsatz"/>
        <w:numPr>
          <w:ilvl w:val="0"/>
          <w:numId w:val="30"/>
        </w:numPr>
      </w:pPr>
      <w:r>
        <w:t>Überfahren der Achsposition</w:t>
      </w:r>
    </w:p>
    <w:p w:rsidR="001A7454" w:rsidP="001A7454" w:rsidRDefault="001A7454" w14:paraId="7081D427" w14:textId="2B794DF4">
      <w:pPr>
        <w:pStyle w:val="Listenabsatz"/>
        <w:numPr>
          <w:ilvl w:val="0"/>
          <w:numId w:val="30"/>
        </w:numPr>
      </w:pPr>
      <w:r>
        <w:t>Zurück in die Jobverwaltung</w:t>
      </w:r>
    </w:p>
    <w:p w:rsidR="001A7454" w:rsidP="001A7454" w:rsidRDefault="001A7454" w14:paraId="67B053F8" w14:textId="62D2BBF2">
      <w:r>
        <w:t xml:space="preserve">Bei einem 6- Achsroboter sollte es möglich sein, alle Jobs </w:t>
      </w:r>
      <w:proofErr w:type="spellStart"/>
      <w:r>
        <w:t>dynaschis</w:t>
      </w:r>
      <w:proofErr w:type="spellEnd"/>
      <w:r>
        <w:t xml:space="preserve"> anzufahren, d.h. die Achspositionen müssen dementsprechend gewählt werden das es immer möglich ist von Achs- zur Achsposition zu fahren. Die </w:t>
      </w:r>
      <w:proofErr w:type="spellStart"/>
      <w:r>
        <w:t>Homeposition</w:t>
      </w:r>
      <w:proofErr w:type="spellEnd"/>
      <w:r>
        <w:t xml:space="preserve"> gehört ebenfalls zu den Achspositionen.</w:t>
      </w:r>
    </w:p>
    <w:p w:rsidR="001A7454" w:rsidP="001A7454" w:rsidRDefault="001A7454" w14:paraId="1659B960" w14:textId="77777777"/>
    <w:p w:rsidR="00682875" w:rsidRDefault="00682875" w14:paraId="1AD9C665" w14:textId="2F9CC2BF">
      <w:r>
        <w:br w:type="page"/>
      </w:r>
    </w:p>
    <w:p w:rsidRPr="00CC3C0B" w:rsidR="00CC3C0B" w:rsidP="00CC3C0B" w:rsidRDefault="00A037A3" w14:paraId="7B46B87F" w14:textId="6360A9CE">
      <w:pPr>
        <w:pStyle w:val="berschrift1"/>
      </w:pPr>
      <w:bookmarkStart w:name="_Toc515017958" w:id="26"/>
      <w:r>
        <w:lastRenderedPageBreak/>
        <w:t>Versionierung der Programme</w:t>
      </w:r>
      <w:bookmarkEnd w:id="26"/>
    </w:p>
    <w:p w:rsidR="00CC3C0B" w:rsidP="00CC3C0B" w:rsidRDefault="00CC3C0B" w14:paraId="731DE071" w14:textId="2AD143D5">
      <w:proofErr w:type="spellStart"/>
      <w:r>
        <w:t>Projektnummer_Kunde_Projektname_Versionsnummer</w:t>
      </w:r>
      <w:proofErr w:type="spellEnd"/>
    </w:p>
    <w:p w:rsidR="00CC3C0B" w:rsidP="00CC3C0B" w:rsidRDefault="00CC3C0B" w14:paraId="72896170" w14:textId="4D8DB223">
      <w:r>
        <w:t>Beispiel:</w:t>
      </w:r>
    </w:p>
    <w:p w:rsidRPr="00CC3C0B" w:rsidR="00CC3C0B" w:rsidP="00CC3C0B" w:rsidRDefault="00CC3C0B" w14:paraId="4FF7C40D" w14:textId="790A794B">
      <w:pPr>
        <w:rPr>
          <w:b/>
        </w:rPr>
      </w:pPr>
      <w:r w:rsidRPr="00CC3C0B">
        <w:rPr>
          <w:b/>
        </w:rPr>
        <w:t>4028_KuttererMauer_Doppelwandtiegel_V3.0</w:t>
      </w:r>
    </w:p>
    <w:p w:rsidR="00A037A3" w:rsidP="00A037A3" w:rsidRDefault="00A037A3" w14:paraId="0ACF1588" w14:textId="2125034E">
      <w:pPr>
        <w:pStyle w:val="Listenabsatz"/>
        <w:numPr>
          <w:ilvl w:val="0"/>
          <w:numId w:val="36"/>
        </w:numPr>
      </w:pPr>
      <w:r>
        <w:t>Offline Programmierung =&gt; V0.x</w:t>
      </w:r>
    </w:p>
    <w:p w:rsidR="008C6388" w:rsidP="00A037A3" w:rsidRDefault="008C6388" w14:paraId="23FC7977" w14:textId="7EE5177F">
      <w:pPr>
        <w:pStyle w:val="Listenabsatz"/>
        <w:numPr>
          <w:ilvl w:val="0"/>
          <w:numId w:val="36"/>
        </w:numPr>
      </w:pPr>
      <w:r>
        <w:t>Freigabe von Teamleiter für die Inbetriebnahme =&gt; V1.x</w:t>
      </w:r>
    </w:p>
    <w:p w:rsidR="008C6388" w:rsidP="00A037A3" w:rsidRDefault="008C6388" w14:paraId="35C36301" w14:textId="295DCD51">
      <w:pPr>
        <w:pStyle w:val="Listenabsatz"/>
        <w:numPr>
          <w:ilvl w:val="0"/>
          <w:numId w:val="36"/>
        </w:numPr>
      </w:pPr>
      <w:r>
        <w:t>Nach bestandener Vorabnahme FAT =&gt; V2.x</w:t>
      </w:r>
    </w:p>
    <w:p w:rsidR="008C6388" w:rsidP="00A037A3" w:rsidRDefault="008C6388" w14:paraId="0E9A6D20" w14:textId="13C07DCB">
      <w:pPr>
        <w:pStyle w:val="Listenabsatz"/>
        <w:numPr>
          <w:ilvl w:val="0"/>
          <w:numId w:val="36"/>
        </w:numPr>
      </w:pPr>
      <w:r>
        <w:t>Nach bestandener Endabnahme SAT =&gt; V3.0</w:t>
      </w:r>
    </w:p>
    <w:p w:rsidR="008C6388" w:rsidP="00A037A3" w:rsidRDefault="008C6388" w14:paraId="5AA6A2D2" w14:textId="036731AE">
      <w:pPr>
        <w:pStyle w:val="Listenabsatz"/>
        <w:numPr>
          <w:ilvl w:val="0"/>
          <w:numId w:val="36"/>
        </w:numPr>
      </w:pPr>
      <w:r>
        <w:t>Änderungen am Programm nach Endabnahme SAT =&gt; V3.x</w:t>
      </w:r>
    </w:p>
    <w:p w:rsidR="008C6388" w:rsidP="008C6388" w:rsidRDefault="008C6388" w14:paraId="28E99DE1" w14:textId="28A665B4">
      <w:r>
        <w:t>Diese Versionierungen sind dringend einzuhalten, es wird gewährleistet das jeder Mitarbeiter</w:t>
      </w:r>
      <w:r w:rsidR="002B37FC">
        <w:t xml:space="preserve"> erkennen kann in welchem Projektstatus sich die Programme befinden.</w:t>
      </w:r>
    </w:p>
    <w:p w:rsidR="007B339B" w:rsidP="008C6388" w:rsidRDefault="007B339B" w14:paraId="5F384068" w14:textId="21DC2484">
      <w:pPr>
        <w:rPr>
          <w:u w:val="single"/>
        </w:rPr>
      </w:pPr>
      <w:r w:rsidRPr="007B339B">
        <w:rPr>
          <w:u w:val="single"/>
        </w:rPr>
        <w:t xml:space="preserve">Die Schnittstellenbeschreibung sollte ebenfalls mit </w:t>
      </w:r>
      <w:proofErr w:type="spellStart"/>
      <w:r w:rsidRPr="007B339B">
        <w:rPr>
          <w:u w:val="single"/>
        </w:rPr>
        <w:t>der selben</w:t>
      </w:r>
      <w:proofErr w:type="spellEnd"/>
      <w:r w:rsidRPr="007B339B">
        <w:rPr>
          <w:u w:val="single"/>
        </w:rPr>
        <w:t xml:space="preserve"> Versionierung versehen werden.</w:t>
      </w:r>
    </w:p>
    <w:p w:rsidR="00CC3C0B" w:rsidP="008C6388" w:rsidRDefault="00CC3C0B" w14:paraId="15718F95" w14:textId="139CD75F">
      <w:pPr>
        <w:rPr>
          <w:u w:val="single"/>
        </w:rPr>
      </w:pPr>
      <w:r>
        <w:rPr>
          <w:u w:val="single"/>
        </w:rPr>
        <w:t>Die Projekte sind regelmäßig im Projektordner abzulegen.</w:t>
      </w:r>
    </w:p>
    <w:p w:rsidR="007B339B" w:rsidP="008C6388" w:rsidRDefault="007B339B" w14:paraId="6CE6899B" w14:textId="6339EFC6">
      <w:pPr>
        <w:rPr>
          <w:u w:val="single"/>
        </w:rPr>
      </w:pPr>
    </w:p>
    <w:p w:rsidR="007B339B" w:rsidP="007B339B" w:rsidRDefault="007B339B" w14:paraId="40B0717F" w14:textId="0809C1E7">
      <w:pPr>
        <w:pStyle w:val="berschrift1"/>
      </w:pPr>
      <w:bookmarkStart w:name="_Toc515017959" w:id="27"/>
      <w:r>
        <w:t>Schnittstellen Vorlagen</w:t>
      </w:r>
      <w:bookmarkEnd w:id="27"/>
    </w:p>
    <w:p w:rsidR="007B339B" w:rsidP="007B339B" w:rsidRDefault="007B339B" w14:paraId="79607B94" w14:textId="25472C70">
      <w:r>
        <w:t>In der Konzeptphase wird in Verbindung zur Steuerungstechnik eine Projektbezogene Schnittstelle ausgearbeitet. Diese dient als Grundlage zur Kommunikation mit der SPS.</w:t>
      </w:r>
    </w:p>
    <w:p w:rsidR="00256016" w:rsidP="007B339B" w:rsidRDefault="007B339B" w14:paraId="368083B4" w14:textId="0DA89B6F">
      <w:r>
        <w:t xml:space="preserve">Auf unserem Server, sowie in </w:t>
      </w:r>
      <w:proofErr w:type="spellStart"/>
      <w:r>
        <w:t>Sharepoint</w:t>
      </w:r>
      <w:proofErr w:type="spellEnd"/>
      <w:r>
        <w:t xml:space="preserve"> liegen die dafür vorgesehenen Vorlagen zu den jeweiligen Roboterherstellern. Diese sind auf das Projekt anzupassen und im vorhandenen Bit-Muster zu verwenden.</w:t>
      </w:r>
    </w:p>
    <w:p w:rsidR="00256016" w:rsidRDefault="00256016" w14:paraId="185FA627" w14:textId="77777777">
      <w:r>
        <w:br w:type="page"/>
      </w:r>
    </w:p>
    <w:tbl>
      <w:tblPr>
        <w:tblStyle w:val="Tabellenraster"/>
        <w:tblW w:w="9105" w:type="dxa"/>
        <w:tblLook w:val="04A0" w:firstRow="1" w:lastRow="0" w:firstColumn="1" w:lastColumn="0" w:noHBand="0" w:noVBand="1"/>
      </w:tblPr>
      <w:tblGrid>
        <w:gridCol w:w="2022"/>
        <w:gridCol w:w="1736"/>
        <w:gridCol w:w="5347"/>
      </w:tblGrid>
      <w:tr w:rsidR="00256016" w:rsidTr="00EC4534" w14:paraId="65335CBA" w14:textId="77777777">
        <w:trPr>
          <w:trHeight w:val="454"/>
        </w:trPr>
        <w:tc>
          <w:tcPr>
            <w:tcW w:w="2022" w:type="dxa"/>
          </w:tcPr>
          <w:p w:rsidRPr="006C47D7" w:rsidR="00256016" w:rsidP="00EC4534" w:rsidRDefault="00256016" w14:paraId="4C382635" w14:textId="77777777">
            <w:pPr>
              <w:rPr>
                <w:b/>
              </w:rPr>
            </w:pPr>
            <w:r w:rsidRPr="006C47D7">
              <w:rPr>
                <w:b/>
              </w:rPr>
              <w:lastRenderedPageBreak/>
              <w:t>Name</w:t>
            </w:r>
          </w:p>
        </w:tc>
        <w:tc>
          <w:tcPr>
            <w:tcW w:w="1736" w:type="dxa"/>
          </w:tcPr>
          <w:p w:rsidRPr="006C47D7" w:rsidR="00256016" w:rsidP="00EC4534" w:rsidRDefault="00256016" w14:paraId="211EAC47" w14:textId="77777777">
            <w:pPr>
              <w:rPr>
                <w:b/>
              </w:rPr>
            </w:pPr>
            <w:r w:rsidRPr="006C47D7">
              <w:rPr>
                <w:b/>
              </w:rPr>
              <w:t>Datentyp</w:t>
            </w:r>
          </w:p>
        </w:tc>
        <w:tc>
          <w:tcPr>
            <w:tcW w:w="5347" w:type="dxa"/>
          </w:tcPr>
          <w:p w:rsidRPr="006C47D7" w:rsidR="00256016" w:rsidP="00EC4534" w:rsidRDefault="00256016" w14:paraId="30C3DE49" w14:textId="77777777">
            <w:pPr>
              <w:rPr>
                <w:b/>
              </w:rPr>
            </w:pPr>
            <w:r w:rsidRPr="006C47D7">
              <w:rPr>
                <w:b/>
              </w:rPr>
              <w:t>Beschreibung</w:t>
            </w:r>
          </w:p>
        </w:tc>
      </w:tr>
      <w:tr w:rsidRPr="00F37AE2" w:rsidR="00256016" w:rsidTr="00EC4534" w14:paraId="026E8301" w14:textId="77777777">
        <w:trPr>
          <w:trHeight w:val="454"/>
        </w:trPr>
        <w:tc>
          <w:tcPr>
            <w:tcW w:w="2022" w:type="dxa"/>
          </w:tcPr>
          <w:p w:rsidRPr="00F37AE2" w:rsidR="00256016" w:rsidP="00EC4534" w:rsidRDefault="00256016" w14:paraId="7E792CF9" w14:textId="77777777"/>
        </w:tc>
        <w:tc>
          <w:tcPr>
            <w:tcW w:w="1736" w:type="dxa"/>
          </w:tcPr>
          <w:p w:rsidRPr="00F37AE2" w:rsidR="00256016" w:rsidP="00EC4534" w:rsidRDefault="00256016" w14:paraId="09BF51C2" w14:textId="77777777"/>
        </w:tc>
        <w:tc>
          <w:tcPr>
            <w:tcW w:w="5347" w:type="dxa"/>
          </w:tcPr>
          <w:p w:rsidRPr="00F37AE2" w:rsidR="00256016" w:rsidP="00EC4534" w:rsidRDefault="00256016" w14:paraId="0BB0385A" w14:textId="77777777"/>
        </w:tc>
      </w:tr>
      <w:tr w:rsidRPr="000244A0" w:rsidR="00256016" w:rsidTr="00EC4534" w14:paraId="0AF39A76" w14:textId="77777777">
        <w:trPr>
          <w:trHeight w:val="454"/>
        </w:trPr>
        <w:tc>
          <w:tcPr>
            <w:tcW w:w="2022" w:type="dxa"/>
          </w:tcPr>
          <w:p w:rsidRPr="00F37AE2" w:rsidR="00256016" w:rsidP="00EC4534" w:rsidRDefault="00256016" w14:paraId="64A47A94" w14:textId="77777777"/>
        </w:tc>
        <w:tc>
          <w:tcPr>
            <w:tcW w:w="1736" w:type="dxa"/>
          </w:tcPr>
          <w:p w:rsidRPr="00F37AE2" w:rsidR="00256016" w:rsidP="00EC4534" w:rsidRDefault="00256016" w14:paraId="14FF68F8" w14:textId="77777777"/>
        </w:tc>
        <w:tc>
          <w:tcPr>
            <w:tcW w:w="5347" w:type="dxa"/>
          </w:tcPr>
          <w:p w:rsidRPr="000244A0" w:rsidR="00256016" w:rsidP="00EC4534" w:rsidRDefault="00256016" w14:paraId="256ABD79" w14:textId="77777777">
            <w:pPr>
              <w:rPr>
                <w:lang w:val="en-US"/>
              </w:rPr>
            </w:pPr>
          </w:p>
        </w:tc>
      </w:tr>
      <w:tr w:rsidRPr="00F37AE2" w:rsidR="00256016" w:rsidTr="00EC4534" w14:paraId="2557D453" w14:textId="77777777">
        <w:trPr>
          <w:trHeight w:val="454"/>
        </w:trPr>
        <w:tc>
          <w:tcPr>
            <w:tcW w:w="2022" w:type="dxa"/>
          </w:tcPr>
          <w:p w:rsidR="00256016" w:rsidP="00EC4534" w:rsidRDefault="00256016" w14:paraId="3E7949A1" w14:textId="77777777"/>
        </w:tc>
        <w:tc>
          <w:tcPr>
            <w:tcW w:w="1736" w:type="dxa"/>
          </w:tcPr>
          <w:p w:rsidRPr="00F37AE2" w:rsidR="00256016" w:rsidP="00EC4534" w:rsidRDefault="00256016" w14:paraId="4E0A7822" w14:textId="77777777"/>
        </w:tc>
        <w:tc>
          <w:tcPr>
            <w:tcW w:w="5347" w:type="dxa"/>
          </w:tcPr>
          <w:p w:rsidRPr="00F37AE2" w:rsidR="00256016" w:rsidP="00EC4534" w:rsidRDefault="00256016" w14:paraId="02AF979B" w14:textId="77777777"/>
        </w:tc>
      </w:tr>
    </w:tbl>
    <w:p w:rsidRPr="006C47D7" w:rsidR="00256016" w:rsidP="00256016" w:rsidRDefault="00256016" w14:paraId="357944C7" w14:textId="77777777"/>
    <w:p w:rsidRPr="006C47D7" w:rsidR="00256016" w:rsidP="00256016" w:rsidRDefault="00256016" w14:paraId="085061DC" w14:textId="77777777">
      <w:pPr>
        <w:pStyle w:val="berschrift3"/>
      </w:pPr>
      <w:bookmarkStart w:name="_Toc515017956" w:id="28"/>
      <w:r>
        <w:t>….</w:t>
      </w:r>
      <w:bookmarkEnd w:id="28"/>
    </w:p>
    <w:tbl>
      <w:tblPr>
        <w:tblStyle w:val="Tabellenraster"/>
        <w:tblW w:w="0" w:type="auto"/>
        <w:tblLook w:val="04A0" w:firstRow="1" w:lastRow="0" w:firstColumn="1" w:lastColumn="0" w:noHBand="0" w:noVBand="1"/>
      </w:tblPr>
      <w:tblGrid>
        <w:gridCol w:w="2122"/>
        <w:gridCol w:w="2835"/>
        <w:gridCol w:w="4105"/>
      </w:tblGrid>
      <w:tr w:rsidR="00256016" w:rsidTr="00EC4534" w14:paraId="1E53D205" w14:textId="77777777">
        <w:trPr>
          <w:trHeight w:val="454"/>
        </w:trPr>
        <w:tc>
          <w:tcPr>
            <w:tcW w:w="2122" w:type="dxa"/>
          </w:tcPr>
          <w:p w:rsidRPr="006C47D7" w:rsidR="00256016" w:rsidP="00EC4534" w:rsidRDefault="00256016" w14:paraId="0EC6E70D" w14:textId="77777777">
            <w:pPr>
              <w:rPr>
                <w:b/>
              </w:rPr>
            </w:pPr>
            <w:r w:rsidRPr="006C47D7">
              <w:rPr>
                <w:b/>
              </w:rPr>
              <w:t>Name</w:t>
            </w:r>
          </w:p>
        </w:tc>
        <w:tc>
          <w:tcPr>
            <w:tcW w:w="2835" w:type="dxa"/>
          </w:tcPr>
          <w:p w:rsidRPr="006C47D7" w:rsidR="00256016" w:rsidP="00EC4534" w:rsidRDefault="00256016" w14:paraId="7F9AA50D" w14:textId="77777777">
            <w:pPr>
              <w:rPr>
                <w:b/>
              </w:rPr>
            </w:pPr>
            <w:r w:rsidRPr="006C47D7">
              <w:rPr>
                <w:b/>
              </w:rPr>
              <w:t>Datentyp</w:t>
            </w:r>
          </w:p>
        </w:tc>
        <w:tc>
          <w:tcPr>
            <w:tcW w:w="4105" w:type="dxa"/>
          </w:tcPr>
          <w:p w:rsidRPr="006C47D7" w:rsidR="00256016" w:rsidP="00EC4534" w:rsidRDefault="00256016" w14:paraId="6ABAE0ED" w14:textId="77777777">
            <w:pPr>
              <w:rPr>
                <w:b/>
              </w:rPr>
            </w:pPr>
            <w:r w:rsidRPr="006C47D7">
              <w:rPr>
                <w:b/>
              </w:rPr>
              <w:t>Beschreibung</w:t>
            </w:r>
          </w:p>
        </w:tc>
      </w:tr>
      <w:tr w:rsidRPr="00F37AE2" w:rsidR="00256016" w:rsidTr="00EC4534" w14:paraId="3A7F6687" w14:textId="77777777">
        <w:trPr>
          <w:trHeight w:val="454"/>
        </w:trPr>
        <w:tc>
          <w:tcPr>
            <w:tcW w:w="2122" w:type="dxa"/>
          </w:tcPr>
          <w:p w:rsidRPr="00F37AE2" w:rsidR="00256016" w:rsidP="00EC4534" w:rsidRDefault="00256016" w14:paraId="10ACCF34" w14:textId="77777777"/>
        </w:tc>
        <w:tc>
          <w:tcPr>
            <w:tcW w:w="2835" w:type="dxa"/>
          </w:tcPr>
          <w:p w:rsidRPr="00F37AE2" w:rsidR="00256016" w:rsidP="00EC4534" w:rsidRDefault="00256016" w14:paraId="5095B902" w14:textId="77777777"/>
        </w:tc>
        <w:tc>
          <w:tcPr>
            <w:tcW w:w="4105" w:type="dxa"/>
          </w:tcPr>
          <w:p w:rsidRPr="00D80080" w:rsidR="00256016" w:rsidP="00EC4534" w:rsidRDefault="00256016" w14:paraId="1AE767A2" w14:textId="77777777">
            <w:pPr>
              <w:rPr>
                <w:sz w:val="18"/>
                <w:szCs w:val="18"/>
              </w:rPr>
            </w:pPr>
          </w:p>
        </w:tc>
      </w:tr>
      <w:tr w:rsidRPr="00F37AE2" w:rsidR="00256016" w:rsidTr="00EC4534" w14:paraId="42A84A2E" w14:textId="77777777">
        <w:trPr>
          <w:trHeight w:val="454"/>
        </w:trPr>
        <w:tc>
          <w:tcPr>
            <w:tcW w:w="2122" w:type="dxa"/>
          </w:tcPr>
          <w:p w:rsidR="00256016" w:rsidP="00EC4534" w:rsidRDefault="00256016" w14:paraId="448D171E" w14:textId="77777777"/>
        </w:tc>
        <w:tc>
          <w:tcPr>
            <w:tcW w:w="2835" w:type="dxa"/>
          </w:tcPr>
          <w:p w:rsidRPr="00F37AE2" w:rsidR="00256016" w:rsidP="00EC4534" w:rsidRDefault="00256016" w14:paraId="73BCBE13" w14:textId="77777777"/>
        </w:tc>
        <w:tc>
          <w:tcPr>
            <w:tcW w:w="4105" w:type="dxa"/>
          </w:tcPr>
          <w:p w:rsidRPr="00F37AE2" w:rsidR="00256016" w:rsidP="00EC4534" w:rsidRDefault="00256016" w14:paraId="2AD4D97D" w14:textId="77777777"/>
        </w:tc>
      </w:tr>
      <w:tr w:rsidRPr="00F37AE2" w:rsidR="00256016" w:rsidTr="00EC4534" w14:paraId="21AABB05" w14:textId="77777777">
        <w:trPr>
          <w:trHeight w:val="454"/>
        </w:trPr>
        <w:tc>
          <w:tcPr>
            <w:tcW w:w="2122" w:type="dxa"/>
          </w:tcPr>
          <w:p w:rsidR="00256016" w:rsidP="00EC4534" w:rsidRDefault="00256016" w14:paraId="4D32A246" w14:textId="77777777"/>
        </w:tc>
        <w:tc>
          <w:tcPr>
            <w:tcW w:w="2835" w:type="dxa"/>
          </w:tcPr>
          <w:p w:rsidRPr="00F37AE2" w:rsidR="00256016" w:rsidP="00EC4534" w:rsidRDefault="00256016" w14:paraId="2A882FEC" w14:textId="77777777"/>
        </w:tc>
        <w:tc>
          <w:tcPr>
            <w:tcW w:w="4105" w:type="dxa"/>
          </w:tcPr>
          <w:p w:rsidRPr="00D80080" w:rsidR="00256016" w:rsidP="00EC4534" w:rsidRDefault="00256016" w14:paraId="45A33811" w14:textId="77777777">
            <w:pPr>
              <w:pStyle w:val="Default"/>
              <w:rPr>
                <w:sz w:val="18"/>
                <w:szCs w:val="18"/>
              </w:rPr>
            </w:pPr>
          </w:p>
        </w:tc>
      </w:tr>
      <w:tr w:rsidRPr="00F37AE2" w:rsidR="00256016" w:rsidTr="00EC4534" w14:paraId="688B6534" w14:textId="77777777">
        <w:trPr>
          <w:trHeight w:val="454"/>
        </w:trPr>
        <w:tc>
          <w:tcPr>
            <w:tcW w:w="2122" w:type="dxa"/>
          </w:tcPr>
          <w:p w:rsidR="00256016" w:rsidP="00EC4534" w:rsidRDefault="00256016" w14:paraId="2DD5764D" w14:textId="77777777"/>
        </w:tc>
        <w:tc>
          <w:tcPr>
            <w:tcW w:w="2835" w:type="dxa"/>
          </w:tcPr>
          <w:p w:rsidRPr="00F37AE2" w:rsidR="00256016" w:rsidP="00EC4534" w:rsidRDefault="00256016" w14:paraId="71282663" w14:textId="77777777"/>
        </w:tc>
        <w:tc>
          <w:tcPr>
            <w:tcW w:w="4105" w:type="dxa"/>
          </w:tcPr>
          <w:p w:rsidRPr="00F37AE2" w:rsidR="00256016" w:rsidP="00EC4534" w:rsidRDefault="00256016" w14:paraId="2C558992" w14:textId="77777777"/>
        </w:tc>
      </w:tr>
      <w:tr w:rsidRPr="00F37AE2" w:rsidR="00256016" w:rsidTr="00EC4534" w14:paraId="679FBD06" w14:textId="77777777">
        <w:trPr>
          <w:trHeight w:val="454"/>
        </w:trPr>
        <w:tc>
          <w:tcPr>
            <w:tcW w:w="2122" w:type="dxa"/>
          </w:tcPr>
          <w:p w:rsidR="00256016" w:rsidP="00EC4534" w:rsidRDefault="00256016" w14:paraId="46B65A73" w14:textId="77777777"/>
        </w:tc>
        <w:tc>
          <w:tcPr>
            <w:tcW w:w="2835" w:type="dxa"/>
          </w:tcPr>
          <w:p w:rsidRPr="00F37AE2" w:rsidR="00256016" w:rsidP="00EC4534" w:rsidRDefault="00256016" w14:paraId="5CB8D075" w14:textId="77777777"/>
        </w:tc>
        <w:tc>
          <w:tcPr>
            <w:tcW w:w="4105" w:type="dxa"/>
          </w:tcPr>
          <w:p w:rsidRPr="00F37AE2" w:rsidR="00256016" w:rsidP="00EC4534" w:rsidRDefault="00256016" w14:paraId="3921FAD0" w14:textId="77777777"/>
        </w:tc>
      </w:tr>
    </w:tbl>
    <w:p w:rsidR="00256016" w:rsidP="00256016" w:rsidRDefault="00256016" w14:paraId="7623899C" w14:textId="77777777">
      <w:pPr>
        <w:spacing w:line="360" w:lineRule="auto"/>
        <w:jc w:val="both"/>
        <w:rPr>
          <w:rFonts w:cstheme="minorHAnsi"/>
        </w:rPr>
      </w:pPr>
    </w:p>
    <w:p w:rsidRPr="006C47D7" w:rsidR="00256016" w:rsidP="00256016" w:rsidRDefault="00256016" w14:paraId="4C631E3B" w14:textId="77777777">
      <w:pPr>
        <w:pStyle w:val="berschrift3"/>
      </w:pPr>
      <w:bookmarkStart w:name="_Toc515017957" w:id="29"/>
      <w:r>
        <w:t>….</w:t>
      </w:r>
      <w:bookmarkEnd w:id="29"/>
    </w:p>
    <w:tbl>
      <w:tblPr>
        <w:tblStyle w:val="Tabellenraster"/>
        <w:tblW w:w="0" w:type="auto"/>
        <w:tblLook w:val="04A0" w:firstRow="1" w:lastRow="0" w:firstColumn="1" w:lastColumn="0" w:noHBand="0" w:noVBand="1"/>
      </w:tblPr>
      <w:tblGrid>
        <w:gridCol w:w="2122"/>
        <w:gridCol w:w="2835"/>
        <w:gridCol w:w="4105"/>
      </w:tblGrid>
      <w:tr w:rsidR="00256016" w:rsidTr="00EC4534" w14:paraId="6CB9DB23" w14:textId="77777777">
        <w:trPr>
          <w:trHeight w:val="454"/>
        </w:trPr>
        <w:tc>
          <w:tcPr>
            <w:tcW w:w="2122" w:type="dxa"/>
          </w:tcPr>
          <w:p w:rsidRPr="006C47D7" w:rsidR="00256016" w:rsidP="00EC4534" w:rsidRDefault="00256016" w14:paraId="118BA151" w14:textId="77777777">
            <w:pPr>
              <w:rPr>
                <w:b/>
              </w:rPr>
            </w:pPr>
            <w:r w:rsidRPr="006C47D7">
              <w:rPr>
                <w:b/>
              </w:rPr>
              <w:t>Name</w:t>
            </w:r>
          </w:p>
        </w:tc>
        <w:tc>
          <w:tcPr>
            <w:tcW w:w="2835" w:type="dxa"/>
          </w:tcPr>
          <w:p w:rsidRPr="006C47D7" w:rsidR="00256016" w:rsidP="00EC4534" w:rsidRDefault="00256016" w14:paraId="34B858C6" w14:textId="77777777">
            <w:pPr>
              <w:rPr>
                <w:b/>
              </w:rPr>
            </w:pPr>
            <w:r w:rsidRPr="006C47D7">
              <w:rPr>
                <w:b/>
              </w:rPr>
              <w:t>Datentyp</w:t>
            </w:r>
          </w:p>
        </w:tc>
        <w:tc>
          <w:tcPr>
            <w:tcW w:w="4105" w:type="dxa"/>
          </w:tcPr>
          <w:p w:rsidRPr="006C47D7" w:rsidR="00256016" w:rsidP="00EC4534" w:rsidRDefault="00256016" w14:paraId="1F326E30" w14:textId="77777777">
            <w:pPr>
              <w:rPr>
                <w:b/>
              </w:rPr>
            </w:pPr>
            <w:r w:rsidRPr="006C47D7">
              <w:rPr>
                <w:b/>
              </w:rPr>
              <w:t>Beschreibung</w:t>
            </w:r>
          </w:p>
        </w:tc>
      </w:tr>
      <w:tr w:rsidRPr="00F37AE2" w:rsidR="00256016" w:rsidTr="00EC4534" w14:paraId="6F8D1DBB" w14:textId="77777777">
        <w:trPr>
          <w:trHeight w:val="454"/>
        </w:trPr>
        <w:tc>
          <w:tcPr>
            <w:tcW w:w="2122" w:type="dxa"/>
          </w:tcPr>
          <w:p w:rsidRPr="00F37AE2" w:rsidR="00256016" w:rsidP="00EC4534" w:rsidRDefault="00256016" w14:paraId="3118B44B" w14:textId="77777777"/>
        </w:tc>
        <w:tc>
          <w:tcPr>
            <w:tcW w:w="2835" w:type="dxa"/>
          </w:tcPr>
          <w:p w:rsidRPr="00F37AE2" w:rsidR="00256016" w:rsidP="00EC4534" w:rsidRDefault="00256016" w14:paraId="1BC96E5A" w14:textId="77777777"/>
        </w:tc>
        <w:tc>
          <w:tcPr>
            <w:tcW w:w="4105" w:type="dxa"/>
          </w:tcPr>
          <w:p w:rsidRPr="00D80080" w:rsidR="00256016" w:rsidP="00EC4534" w:rsidRDefault="00256016" w14:paraId="199B22A7" w14:textId="77777777">
            <w:pPr>
              <w:rPr>
                <w:sz w:val="18"/>
                <w:szCs w:val="18"/>
              </w:rPr>
            </w:pPr>
          </w:p>
        </w:tc>
      </w:tr>
    </w:tbl>
    <w:p w:rsidR="00256016" w:rsidP="00256016" w:rsidRDefault="00256016" w14:paraId="13BA9090" w14:textId="77777777">
      <w:pPr>
        <w:rPr>
          <w:rFonts w:cstheme="minorHAnsi"/>
        </w:rPr>
      </w:pPr>
    </w:p>
    <w:p w:rsidR="00256016" w:rsidP="00256016" w:rsidRDefault="00256016" w14:paraId="7748A114" w14:textId="77777777">
      <w:pPr>
        <w:rPr>
          <w:rFonts w:cstheme="minorHAnsi"/>
        </w:rPr>
      </w:pPr>
      <w:r>
        <w:rPr>
          <w:rFonts w:cstheme="minorHAnsi"/>
        </w:rPr>
        <w:br w:type="page"/>
      </w:r>
    </w:p>
    <w:p w:rsidRPr="007B339B" w:rsidR="00256016" w:rsidP="007B339B" w:rsidRDefault="00256016" w14:paraId="13E3F201" w14:textId="77777777"/>
    <w:sectPr w:rsidRPr="007B339B" w:rsidR="00256016" w:rsidSect="008B6AA3">
      <w:headerReference w:type="default" r:id="rId18"/>
      <w:footerReference w:type="default" r:id="rId19"/>
      <w:headerReference w:type="first" r:id="rId20"/>
      <w:footerReference w:type="first" r:id="rId21"/>
      <w:pgSz w:w="11906" w:h="16838" w:orient="portrait"/>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415B" w:rsidP="00D52182" w:rsidRDefault="0056415B" w14:paraId="0A6A5B52" w14:textId="77777777">
      <w:pPr>
        <w:spacing w:after="0" w:line="240" w:lineRule="auto"/>
      </w:pPr>
      <w:r>
        <w:separator/>
      </w:r>
    </w:p>
  </w:endnote>
  <w:endnote w:type="continuationSeparator" w:id="0">
    <w:p w:rsidR="0056415B" w:rsidP="00D52182" w:rsidRDefault="0056415B" w14:paraId="400D628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altName w:val="Arial Unicode MS"/>
    <w:charset w:val="80"/>
    <w:family w:val="auto"/>
    <w:pitch w:val="default"/>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654" w:rsidP="004B522A" w:rsidRDefault="003F5654" w14:paraId="174E90FB" w14:textId="5EBA3F2A">
    <w:pPr>
      <w:pStyle w:val="Fuzeile"/>
    </w:pPr>
    <w:r>
      <w:rPr>
        <w:color w:val="808080" w:themeColor="background1" w:themeShade="80"/>
        <w:sz w:val="20"/>
        <w:szCs w:val="20"/>
      </w:rPr>
      <w:t>Programmierrichtlinien Robotik 2018</w:t>
    </w:r>
    <w:r>
      <w:tab/>
    </w:r>
    <w:r>
      <w:tab/>
    </w:r>
    <w:sdt>
      <w:sdtPr>
        <w:id w:val="101389729"/>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5654" w:rsidP="00C8714C" w:rsidRDefault="003F5654" w14:paraId="012F8285" w14:textId="77777777">
    <w:pPr>
      <w:pStyle w:val="Fuzeile"/>
    </w:pPr>
  </w:p>
  <w:p w:rsidR="003F5654" w:rsidRDefault="003F5654" w14:paraId="16AECE4F" w14:textId="7777777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415B" w:rsidP="00D52182" w:rsidRDefault="0056415B" w14:paraId="0BDCE2B1" w14:textId="77777777">
      <w:pPr>
        <w:spacing w:after="0" w:line="240" w:lineRule="auto"/>
      </w:pPr>
      <w:bookmarkStart w:name="_Hlk479250953" w:id="0"/>
      <w:bookmarkEnd w:id="0"/>
      <w:r>
        <w:separator/>
      </w:r>
    </w:p>
  </w:footnote>
  <w:footnote w:type="continuationSeparator" w:id="0">
    <w:p w:rsidR="0056415B" w:rsidP="00D52182" w:rsidRDefault="0056415B" w14:paraId="4AA69C4B"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3F5654" w:rsidRDefault="003F5654" w14:paraId="0726C10D" w14:textId="77777777">
    <w:pPr>
      <w:pStyle w:val="Kopfzeile"/>
    </w:pPr>
    <w:r>
      <w:rPr>
        <w:noProof/>
        <w:lang w:eastAsia="de-DE"/>
      </w:rPr>
      <w:drawing>
        <wp:inline distT="0" distB="0" distL="0" distR="0" wp14:anchorId="3FAFF641" wp14:editId="5C86EC29">
          <wp:extent cx="5760720" cy="7429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760720" cy="74295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3F5654" w:rsidRDefault="003F5654" w14:paraId="34995F0C" w14:textId="77777777">
    <w:pPr>
      <w:pStyle w:val="Kopfzeile"/>
    </w:pPr>
    <w:r>
      <w:rPr>
        <w:noProof/>
        <w:lang w:eastAsia="de-DE"/>
      </w:rPr>
      <w:drawing>
        <wp:anchor distT="0" distB="0" distL="114300" distR="114300" simplePos="0" relativeHeight="251663360" behindDoc="1" locked="0" layoutInCell="1" allowOverlap="1" wp14:anchorId="3F1EC4D9" wp14:editId="1A729E83">
          <wp:simplePos x="0" y="0"/>
          <wp:positionH relativeFrom="page">
            <wp:posOffset>2924175</wp:posOffset>
          </wp:positionH>
          <wp:positionV relativeFrom="paragraph">
            <wp:posOffset>-497205</wp:posOffset>
          </wp:positionV>
          <wp:extent cx="4634230" cy="10739755"/>
          <wp:effectExtent l="0" t="0" r="0" b="4445"/>
          <wp:wrapTight wrapText="bothSides">
            <wp:wrapPolygon edited="0">
              <wp:start x="0" y="0"/>
              <wp:lineTo x="0" y="21571"/>
              <wp:lineTo x="21488" y="21571"/>
              <wp:lineTo x="21488"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4634230" cy="10739755"/>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de-DE"/>
      </w:rPr>
      <w:drawing>
        <wp:anchor distT="0" distB="0" distL="114300" distR="114300" simplePos="0" relativeHeight="251665408" behindDoc="1" locked="0" layoutInCell="1" allowOverlap="1" wp14:anchorId="3A37CDB9" wp14:editId="09DC0CA6">
          <wp:simplePos x="0" y="0"/>
          <wp:positionH relativeFrom="page">
            <wp:posOffset>5123815</wp:posOffset>
          </wp:positionH>
          <wp:positionV relativeFrom="paragraph">
            <wp:posOffset>1674495</wp:posOffset>
          </wp:positionV>
          <wp:extent cx="2135505" cy="727075"/>
          <wp:effectExtent l="0" t="0" r="0" b="0"/>
          <wp:wrapTight wrapText="bothSides">
            <wp:wrapPolygon edited="0">
              <wp:start x="3854" y="0"/>
              <wp:lineTo x="0" y="5093"/>
              <wp:lineTo x="0" y="15846"/>
              <wp:lineTo x="2505" y="18110"/>
              <wp:lineTo x="3854" y="20940"/>
              <wp:lineTo x="4046" y="20940"/>
              <wp:lineTo x="17342" y="20940"/>
              <wp:lineTo x="17534" y="20940"/>
              <wp:lineTo x="18883" y="18110"/>
              <wp:lineTo x="21388" y="15846"/>
              <wp:lineTo x="21388" y="5093"/>
              <wp:lineTo x="17342" y="0"/>
              <wp:lineTo x="3854" y="0"/>
            </wp:wrapPolygon>
          </wp:wrapTight>
          <wp:docPr id="25" name="Grafik 25" descr="C:\Users\Toni.Bader\AppData\Local\Microsoft\Windows\INetCache\Content.Word\ESSERT Logo RGB B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oni.Bader\AppData\Local\Microsoft\Windows\INetCache\Content.Word\ESSERT Logo RGB BGB2.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35505" cy="7270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15"/>
    <w:multiLevelType w:val="multilevel"/>
    <w:tmpl w:val="00000015"/>
    <w:name w:val="WW8Num21"/>
    <w:lvl w:ilvl="0">
      <w:start w:val="1"/>
      <w:numFmt w:val="bullet"/>
      <w:pStyle w:val="Tab-UL-1"/>
      <w:lvlText w:val="●"/>
      <w:lvlJc w:val="left"/>
      <w:pPr>
        <w:tabs>
          <w:tab w:val="num" w:pos="720"/>
        </w:tabs>
        <w:ind w:left="720" w:hanging="360"/>
      </w:pPr>
      <w:rPr>
        <w:rFonts w:ascii="StarSymbol" w:hAnsi="StarSymbol" w:cs="Times New Roman"/>
        <w:sz w:val="20"/>
        <w:szCs w:val="20"/>
        <w:lang w:val="de-DE" w:eastAsia="ar-SA" w:bidi="ar-SA"/>
      </w:rPr>
    </w:lvl>
    <w:lvl w:ilvl="1">
      <w:start w:val="1"/>
      <w:numFmt w:val="bullet"/>
      <w:lvlText w:val=""/>
      <w:lvlJc w:val="left"/>
      <w:pPr>
        <w:tabs>
          <w:tab w:val="num" w:pos="1080"/>
        </w:tabs>
        <w:ind w:left="1080" w:hanging="360"/>
      </w:pPr>
      <w:rPr>
        <w:rFonts w:ascii="Wingdings 2" w:hAnsi="Wingdings 2" w:cs="Times New Roman"/>
        <w:sz w:val="20"/>
        <w:szCs w:val="20"/>
        <w:lang w:val="de-DE" w:eastAsia="ar-SA" w:bidi="ar-SA"/>
      </w:rPr>
    </w:lvl>
    <w:lvl w:ilvl="2">
      <w:start w:val="1"/>
      <w:numFmt w:val="bullet"/>
      <w:lvlText w:val="■"/>
      <w:lvlJc w:val="left"/>
      <w:pPr>
        <w:tabs>
          <w:tab w:val="num" w:pos="1440"/>
        </w:tabs>
        <w:ind w:left="1440" w:hanging="360"/>
      </w:pPr>
      <w:rPr>
        <w:rFonts w:ascii="StarSymbol" w:hAnsi="StarSymbol" w:cs="Times New Roman"/>
        <w:sz w:val="20"/>
        <w:szCs w:val="20"/>
        <w:lang w:val="de-DE" w:eastAsia="ar-SA" w:bidi="ar-SA"/>
      </w:rPr>
    </w:lvl>
    <w:lvl w:ilvl="3">
      <w:start w:val="1"/>
      <w:numFmt w:val="bullet"/>
      <w:lvlText w:val="●"/>
      <w:lvlJc w:val="left"/>
      <w:pPr>
        <w:tabs>
          <w:tab w:val="num" w:pos="1800"/>
        </w:tabs>
        <w:ind w:left="1800" w:hanging="360"/>
      </w:pPr>
      <w:rPr>
        <w:rFonts w:ascii="StarSymbol" w:hAnsi="StarSymbol" w:cs="Times New Roman"/>
        <w:sz w:val="20"/>
        <w:szCs w:val="20"/>
        <w:lang w:val="de-DE" w:eastAsia="ar-SA" w:bidi="ar-SA"/>
      </w:rPr>
    </w:lvl>
    <w:lvl w:ilvl="4">
      <w:start w:val="1"/>
      <w:numFmt w:val="bullet"/>
      <w:lvlText w:val=""/>
      <w:lvlJc w:val="left"/>
      <w:pPr>
        <w:tabs>
          <w:tab w:val="num" w:pos="2160"/>
        </w:tabs>
        <w:ind w:left="2160" w:hanging="360"/>
      </w:pPr>
      <w:rPr>
        <w:rFonts w:ascii="Wingdings 2" w:hAnsi="Wingdings 2" w:cs="Times New Roman"/>
        <w:sz w:val="20"/>
        <w:szCs w:val="20"/>
        <w:lang w:val="de-DE" w:eastAsia="ar-SA" w:bidi="ar-SA"/>
      </w:rPr>
    </w:lvl>
    <w:lvl w:ilvl="5">
      <w:start w:val="1"/>
      <w:numFmt w:val="bullet"/>
      <w:lvlText w:val="■"/>
      <w:lvlJc w:val="left"/>
      <w:pPr>
        <w:tabs>
          <w:tab w:val="num" w:pos="2520"/>
        </w:tabs>
        <w:ind w:left="2520" w:hanging="360"/>
      </w:pPr>
      <w:rPr>
        <w:rFonts w:ascii="StarSymbol" w:hAnsi="StarSymbol" w:cs="Times New Roman"/>
        <w:sz w:val="20"/>
        <w:szCs w:val="20"/>
        <w:lang w:val="de-DE" w:eastAsia="ar-SA" w:bidi="ar-SA"/>
      </w:rPr>
    </w:lvl>
    <w:lvl w:ilvl="6">
      <w:start w:val="1"/>
      <w:numFmt w:val="bullet"/>
      <w:lvlText w:val="●"/>
      <w:lvlJc w:val="left"/>
      <w:pPr>
        <w:tabs>
          <w:tab w:val="num" w:pos="2880"/>
        </w:tabs>
        <w:ind w:left="2880" w:hanging="360"/>
      </w:pPr>
      <w:rPr>
        <w:rFonts w:ascii="StarSymbol" w:hAnsi="StarSymbol" w:cs="Times New Roman"/>
        <w:sz w:val="20"/>
        <w:szCs w:val="20"/>
        <w:lang w:val="de-DE" w:eastAsia="ar-SA" w:bidi="ar-SA"/>
      </w:rPr>
    </w:lvl>
    <w:lvl w:ilvl="7">
      <w:start w:val="1"/>
      <w:numFmt w:val="bullet"/>
      <w:lvlText w:val=""/>
      <w:lvlJc w:val="left"/>
      <w:pPr>
        <w:tabs>
          <w:tab w:val="num" w:pos="3240"/>
        </w:tabs>
        <w:ind w:left="3240" w:hanging="360"/>
      </w:pPr>
      <w:rPr>
        <w:rFonts w:ascii="Wingdings 2" w:hAnsi="Wingdings 2" w:cs="Times New Roman"/>
        <w:sz w:val="20"/>
        <w:szCs w:val="20"/>
        <w:lang w:val="de-DE" w:eastAsia="ar-SA" w:bidi="ar-SA"/>
      </w:rPr>
    </w:lvl>
    <w:lvl w:ilvl="8">
      <w:start w:val="1"/>
      <w:numFmt w:val="bullet"/>
      <w:lvlText w:val="■"/>
      <w:lvlJc w:val="left"/>
      <w:pPr>
        <w:tabs>
          <w:tab w:val="num" w:pos="3600"/>
        </w:tabs>
        <w:ind w:left="3600" w:hanging="360"/>
      </w:pPr>
      <w:rPr>
        <w:rFonts w:ascii="StarSymbol" w:hAnsi="StarSymbol" w:cs="Times New Roman"/>
        <w:sz w:val="20"/>
        <w:szCs w:val="20"/>
        <w:lang w:val="de-DE" w:eastAsia="ar-SA" w:bidi="ar-SA"/>
      </w:rPr>
    </w:lvl>
  </w:abstractNum>
  <w:abstractNum w:abstractNumId="1" w15:restartNumberingAfterBreak="0">
    <w:nsid w:val="04090703"/>
    <w:multiLevelType w:val="singleLevel"/>
    <w:tmpl w:val="E52A02A0"/>
    <w:lvl w:ilvl="0">
      <w:start w:val="1"/>
      <w:numFmt w:val="bullet"/>
      <w:pStyle w:val="SiSymbol"/>
      <w:lvlText w:val="•"/>
      <w:lvlJc w:val="left"/>
      <w:pPr>
        <w:tabs>
          <w:tab w:val="num" w:pos="1070"/>
        </w:tabs>
        <w:ind w:left="1067" w:hanging="357"/>
      </w:pPr>
      <w:rPr>
        <w:rFonts w:hint="default" w:ascii="Arial" w:hAnsi="Arial"/>
        <w:color w:val="auto"/>
      </w:rPr>
    </w:lvl>
  </w:abstractNum>
  <w:abstractNum w:abstractNumId="2" w15:restartNumberingAfterBreak="0">
    <w:nsid w:val="077376B8"/>
    <w:multiLevelType w:val="hybridMultilevel"/>
    <w:tmpl w:val="229AC1F2"/>
    <w:lvl w:ilvl="0" w:tplc="04070001">
      <w:start w:val="1"/>
      <w:numFmt w:val="bullet"/>
      <w:lvlText w:val=""/>
      <w:lvlJc w:val="left"/>
      <w:pPr>
        <w:ind w:left="2496" w:hanging="360"/>
      </w:pPr>
      <w:rPr>
        <w:rFonts w:hint="default" w:ascii="Symbol" w:hAnsi="Symbol"/>
      </w:rPr>
    </w:lvl>
    <w:lvl w:ilvl="1" w:tplc="08070003">
      <w:start w:val="1"/>
      <w:numFmt w:val="bullet"/>
      <w:lvlText w:val="o"/>
      <w:lvlJc w:val="left"/>
      <w:pPr>
        <w:ind w:left="2505" w:hanging="360"/>
      </w:pPr>
      <w:rPr>
        <w:rFonts w:hint="default" w:ascii="Courier New" w:hAnsi="Courier New" w:cs="Courier New"/>
      </w:rPr>
    </w:lvl>
    <w:lvl w:ilvl="2" w:tplc="08070005">
      <w:start w:val="1"/>
      <w:numFmt w:val="bullet"/>
      <w:lvlText w:val=""/>
      <w:lvlJc w:val="left"/>
      <w:pPr>
        <w:ind w:left="3225" w:hanging="360"/>
      </w:pPr>
      <w:rPr>
        <w:rFonts w:hint="default" w:ascii="Wingdings" w:hAnsi="Wingdings"/>
      </w:rPr>
    </w:lvl>
    <w:lvl w:ilvl="3" w:tplc="08070001" w:tentative="1">
      <w:start w:val="1"/>
      <w:numFmt w:val="bullet"/>
      <w:lvlText w:val=""/>
      <w:lvlJc w:val="left"/>
      <w:pPr>
        <w:ind w:left="3945" w:hanging="360"/>
      </w:pPr>
      <w:rPr>
        <w:rFonts w:hint="default" w:ascii="Symbol" w:hAnsi="Symbol"/>
      </w:rPr>
    </w:lvl>
    <w:lvl w:ilvl="4" w:tplc="08070003" w:tentative="1">
      <w:start w:val="1"/>
      <w:numFmt w:val="bullet"/>
      <w:lvlText w:val="o"/>
      <w:lvlJc w:val="left"/>
      <w:pPr>
        <w:ind w:left="4665" w:hanging="360"/>
      </w:pPr>
      <w:rPr>
        <w:rFonts w:hint="default" w:ascii="Courier New" w:hAnsi="Courier New" w:cs="Courier New"/>
      </w:rPr>
    </w:lvl>
    <w:lvl w:ilvl="5" w:tplc="08070005" w:tentative="1">
      <w:start w:val="1"/>
      <w:numFmt w:val="bullet"/>
      <w:lvlText w:val=""/>
      <w:lvlJc w:val="left"/>
      <w:pPr>
        <w:ind w:left="5385" w:hanging="360"/>
      </w:pPr>
      <w:rPr>
        <w:rFonts w:hint="default" w:ascii="Wingdings" w:hAnsi="Wingdings"/>
      </w:rPr>
    </w:lvl>
    <w:lvl w:ilvl="6" w:tplc="08070001" w:tentative="1">
      <w:start w:val="1"/>
      <w:numFmt w:val="bullet"/>
      <w:lvlText w:val=""/>
      <w:lvlJc w:val="left"/>
      <w:pPr>
        <w:ind w:left="6105" w:hanging="360"/>
      </w:pPr>
      <w:rPr>
        <w:rFonts w:hint="default" w:ascii="Symbol" w:hAnsi="Symbol"/>
      </w:rPr>
    </w:lvl>
    <w:lvl w:ilvl="7" w:tplc="08070003" w:tentative="1">
      <w:start w:val="1"/>
      <w:numFmt w:val="bullet"/>
      <w:lvlText w:val="o"/>
      <w:lvlJc w:val="left"/>
      <w:pPr>
        <w:ind w:left="6825" w:hanging="360"/>
      </w:pPr>
      <w:rPr>
        <w:rFonts w:hint="default" w:ascii="Courier New" w:hAnsi="Courier New" w:cs="Courier New"/>
      </w:rPr>
    </w:lvl>
    <w:lvl w:ilvl="8" w:tplc="08070005" w:tentative="1">
      <w:start w:val="1"/>
      <w:numFmt w:val="bullet"/>
      <w:lvlText w:val=""/>
      <w:lvlJc w:val="left"/>
      <w:pPr>
        <w:ind w:left="7545" w:hanging="360"/>
      </w:pPr>
      <w:rPr>
        <w:rFonts w:hint="default" w:ascii="Wingdings" w:hAnsi="Wingdings"/>
      </w:rPr>
    </w:lvl>
  </w:abstractNum>
  <w:abstractNum w:abstractNumId="3" w15:restartNumberingAfterBreak="0">
    <w:nsid w:val="116E5B1E"/>
    <w:multiLevelType w:val="hybridMultilevel"/>
    <w:tmpl w:val="0872578E"/>
    <w:lvl w:ilvl="0" w:tplc="81FC0A42">
      <w:start w:val="2"/>
      <w:numFmt w:val="bullet"/>
      <w:lvlText w:val="-"/>
      <w:lvlJc w:val="left"/>
      <w:pPr>
        <w:ind w:left="720" w:hanging="360"/>
      </w:pPr>
      <w:rPr>
        <w:rFonts w:hint="default" w:ascii="Calibri" w:hAnsi="Calibri" w:cs="Calibri" w:eastAsiaTheme="minorHAnsi"/>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1B204DC7"/>
    <w:multiLevelType w:val="hybridMultilevel"/>
    <w:tmpl w:val="FD6495C4"/>
    <w:lvl w:ilvl="0" w:tplc="34503CC6">
      <w:start w:val="1"/>
      <w:numFmt w:val="decimal"/>
      <w:lvlText w:val="%1."/>
      <w:lvlJc w:val="left"/>
      <w:pPr>
        <w:ind w:left="4548" w:hanging="360"/>
      </w:pPr>
    </w:lvl>
    <w:lvl w:ilvl="1" w:tplc="04070019" w:tentative="1">
      <w:start w:val="1"/>
      <w:numFmt w:val="lowerLetter"/>
      <w:lvlText w:val="%2."/>
      <w:lvlJc w:val="left"/>
      <w:pPr>
        <w:ind w:left="5268" w:hanging="360"/>
      </w:pPr>
    </w:lvl>
    <w:lvl w:ilvl="2" w:tplc="0407001B">
      <w:start w:val="1"/>
      <w:numFmt w:val="lowerRoman"/>
      <w:lvlText w:val="%3."/>
      <w:lvlJc w:val="right"/>
      <w:pPr>
        <w:ind w:left="5988" w:hanging="180"/>
      </w:pPr>
    </w:lvl>
    <w:lvl w:ilvl="3" w:tplc="0407000F" w:tentative="1">
      <w:start w:val="1"/>
      <w:numFmt w:val="decimal"/>
      <w:lvlText w:val="%4."/>
      <w:lvlJc w:val="left"/>
      <w:pPr>
        <w:ind w:left="6708" w:hanging="360"/>
      </w:pPr>
    </w:lvl>
    <w:lvl w:ilvl="4" w:tplc="04070019" w:tentative="1">
      <w:start w:val="1"/>
      <w:numFmt w:val="lowerLetter"/>
      <w:lvlText w:val="%5."/>
      <w:lvlJc w:val="left"/>
      <w:pPr>
        <w:ind w:left="7428" w:hanging="360"/>
      </w:pPr>
    </w:lvl>
    <w:lvl w:ilvl="5" w:tplc="0407001B" w:tentative="1">
      <w:start w:val="1"/>
      <w:numFmt w:val="lowerRoman"/>
      <w:lvlText w:val="%6."/>
      <w:lvlJc w:val="right"/>
      <w:pPr>
        <w:ind w:left="8148" w:hanging="180"/>
      </w:pPr>
    </w:lvl>
    <w:lvl w:ilvl="6" w:tplc="0407000F" w:tentative="1">
      <w:start w:val="1"/>
      <w:numFmt w:val="decimal"/>
      <w:lvlText w:val="%7."/>
      <w:lvlJc w:val="left"/>
      <w:pPr>
        <w:ind w:left="8868" w:hanging="360"/>
      </w:pPr>
    </w:lvl>
    <w:lvl w:ilvl="7" w:tplc="04070019" w:tentative="1">
      <w:start w:val="1"/>
      <w:numFmt w:val="lowerLetter"/>
      <w:lvlText w:val="%8."/>
      <w:lvlJc w:val="left"/>
      <w:pPr>
        <w:ind w:left="9588" w:hanging="360"/>
      </w:pPr>
    </w:lvl>
    <w:lvl w:ilvl="8" w:tplc="0407001B" w:tentative="1">
      <w:start w:val="1"/>
      <w:numFmt w:val="lowerRoman"/>
      <w:lvlText w:val="%9."/>
      <w:lvlJc w:val="right"/>
      <w:pPr>
        <w:ind w:left="10308" w:hanging="180"/>
      </w:pPr>
    </w:lvl>
  </w:abstractNum>
  <w:abstractNum w:abstractNumId="5" w15:restartNumberingAfterBreak="0">
    <w:nsid w:val="20C67C13"/>
    <w:multiLevelType w:val="hybridMultilevel"/>
    <w:tmpl w:val="4224D6BE"/>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12C3EEC"/>
    <w:multiLevelType w:val="hybridMultilevel"/>
    <w:tmpl w:val="3F90C90A"/>
    <w:lvl w:ilvl="0" w:tplc="11BA58A6">
      <w:start w:val="1"/>
      <w:numFmt w:val="bullet"/>
      <w:lvlText w:val="•"/>
      <w:lvlJc w:val="left"/>
      <w:pPr>
        <w:tabs>
          <w:tab w:val="num" w:pos="720"/>
        </w:tabs>
        <w:ind w:left="720" w:hanging="360"/>
      </w:pPr>
      <w:rPr>
        <w:rFonts w:hint="default" w:ascii="Times New Roman" w:hAnsi="Times New Roman"/>
      </w:rPr>
    </w:lvl>
    <w:lvl w:ilvl="1" w:tplc="377E5CCE" w:tentative="1">
      <w:start w:val="1"/>
      <w:numFmt w:val="bullet"/>
      <w:lvlText w:val="•"/>
      <w:lvlJc w:val="left"/>
      <w:pPr>
        <w:tabs>
          <w:tab w:val="num" w:pos="1440"/>
        </w:tabs>
        <w:ind w:left="1440" w:hanging="360"/>
      </w:pPr>
      <w:rPr>
        <w:rFonts w:hint="default" w:ascii="Times New Roman" w:hAnsi="Times New Roman"/>
      </w:rPr>
    </w:lvl>
    <w:lvl w:ilvl="2" w:tplc="D2AA4140" w:tentative="1">
      <w:start w:val="1"/>
      <w:numFmt w:val="bullet"/>
      <w:lvlText w:val="•"/>
      <w:lvlJc w:val="left"/>
      <w:pPr>
        <w:tabs>
          <w:tab w:val="num" w:pos="2160"/>
        </w:tabs>
        <w:ind w:left="2160" w:hanging="360"/>
      </w:pPr>
      <w:rPr>
        <w:rFonts w:hint="default" w:ascii="Times New Roman" w:hAnsi="Times New Roman"/>
      </w:rPr>
    </w:lvl>
    <w:lvl w:ilvl="3" w:tplc="C9D8FECA" w:tentative="1">
      <w:start w:val="1"/>
      <w:numFmt w:val="bullet"/>
      <w:lvlText w:val="•"/>
      <w:lvlJc w:val="left"/>
      <w:pPr>
        <w:tabs>
          <w:tab w:val="num" w:pos="2880"/>
        </w:tabs>
        <w:ind w:left="2880" w:hanging="360"/>
      </w:pPr>
      <w:rPr>
        <w:rFonts w:hint="default" w:ascii="Times New Roman" w:hAnsi="Times New Roman"/>
      </w:rPr>
    </w:lvl>
    <w:lvl w:ilvl="4" w:tplc="176A94F0" w:tentative="1">
      <w:start w:val="1"/>
      <w:numFmt w:val="bullet"/>
      <w:lvlText w:val="•"/>
      <w:lvlJc w:val="left"/>
      <w:pPr>
        <w:tabs>
          <w:tab w:val="num" w:pos="3600"/>
        </w:tabs>
        <w:ind w:left="3600" w:hanging="360"/>
      </w:pPr>
      <w:rPr>
        <w:rFonts w:hint="default" w:ascii="Times New Roman" w:hAnsi="Times New Roman"/>
      </w:rPr>
    </w:lvl>
    <w:lvl w:ilvl="5" w:tplc="3F34F83E" w:tentative="1">
      <w:start w:val="1"/>
      <w:numFmt w:val="bullet"/>
      <w:lvlText w:val="•"/>
      <w:lvlJc w:val="left"/>
      <w:pPr>
        <w:tabs>
          <w:tab w:val="num" w:pos="4320"/>
        </w:tabs>
        <w:ind w:left="4320" w:hanging="360"/>
      </w:pPr>
      <w:rPr>
        <w:rFonts w:hint="default" w:ascii="Times New Roman" w:hAnsi="Times New Roman"/>
      </w:rPr>
    </w:lvl>
    <w:lvl w:ilvl="6" w:tplc="2CC27E2A" w:tentative="1">
      <w:start w:val="1"/>
      <w:numFmt w:val="bullet"/>
      <w:lvlText w:val="•"/>
      <w:lvlJc w:val="left"/>
      <w:pPr>
        <w:tabs>
          <w:tab w:val="num" w:pos="5040"/>
        </w:tabs>
        <w:ind w:left="5040" w:hanging="360"/>
      </w:pPr>
      <w:rPr>
        <w:rFonts w:hint="default" w:ascii="Times New Roman" w:hAnsi="Times New Roman"/>
      </w:rPr>
    </w:lvl>
    <w:lvl w:ilvl="7" w:tplc="7504B24E" w:tentative="1">
      <w:start w:val="1"/>
      <w:numFmt w:val="bullet"/>
      <w:lvlText w:val="•"/>
      <w:lvlJc w:val="left"/>
      <w:pPr>
        <w:tabs>
          <w:tab w:val="num" w:pos="5760"/>
        </w:tabs>
        <w:ind w:left="5760" w:hanging="360"/>
      </w:pPr>
      <w:rPr>
        <w:rFonts w:hint="default" w:ascii="Times New Roman" w:hAnsi="Times New Roman"/>
      </w:rPr>
    </w:lvl>
    <w:lvl w:ilvl="8" w:tplc="F5DEE946" w:tentative="1">
      <w:start w:val="1"/>
      <w:numFmt w:val="bullet"/>
      <w:lvlText w:val="•"/>
      <w:lvlJc w:val="left"/>
      <w:pPr>
        <w:tabs>
          <w:tab w:val="num" w:pos="6480"/>
        </w:tabs>
        <w:ind w:left="6480" w:hanging="360"/>
      </w:pPr>
      <w:rPr>
        <w:rFonts w:hint="default" w:ascii="Times New Roman" w:hAnsi="Times New Roman"/>
      </w:rPr>
    </w:lvl>
  </w:abstractNum>
  <w:abstractNum w:abstractNumId="7" w15:restartNumberingAfterBreak="0">
    <w:nsid w:val="22484C67"/>
    <w:multiLevelType w:val="hybridMultilevel"/>
    <w:tmpl w:val="007CE544"/>
    <w:lvl w:ilvl="0" w:tplc="04070001">
      <w:start w:val="1"/>
      <w:numFmt w:val="bullet"/>
      <w:lvlText w:val=""/>
      <w:lvlJc w:val="left"/>
      <w:pPr>
        <w:tabs>
          <w:tab w:val="num" w:pos="720"/>
        </w:tabs>
        <w:ind w:left="720" w:hanging="360"/>
      </w:pPr>
      <w:rPr>
        <w:rFonts w:hint="default" w:ascii="Symbol" w:hAnsi="Symbol"/>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23680560"/>
    <w:multiLevelType w:val="multilevel"/>
    <w:tmpl w:val="342CC6CE"/>
    <w:lvl w:ilvl="0">
      <w:start w:val="1"/>
      <w:numFmt w:val="decimal"/>
      <w:pStyle w:val="berschrift1"/>
      <w:lvlText w:val="%1."/>
      <w:lvlJc w:val="left"/>
      <w:pPr>
        <w:ind w:left="720" w:hanging="720"/>
      </w:pPr>
      <w:rPr>
        <w:rFonts w:hint="default"/>
      </w:rPr>
    </w:lvl>
    <w:lvl w:ilvl="1">
      <w:start w:val="1"/>
      <w:numFmt w:val="decimal"/>
      <w:pStyle w:val="berschrift2"/>
      <w:lvlText w:val="%1.%2."/>
      <w:lvlJc w:val="left"/>
      <w:pPr>
        <w:ind w:left="720" w:hanging="720"/>
      </w:pPr>
      <w:rPr/>
    </w:lvl>
    <w:lvl w:ilvl="2">
      <w:start w:val="1"/>
      <w:numFmt w:val="decimal"/>
      <w:pStyle w:val="berschrift3"/>
      <w:lvlText w:val="%1.%2.%3."/>
      <w:lvlJc w:val="left"/>
      <w:pPr>
        <w:ind w:left="720" w:hanging="720"/>
      </w:pPr>
      <w:rPr/>
    </w:lvl>
    <w:lvl w:ilvl="3">
      <w:start w:val="1"/>
      <w:numFmt w:val="decimal"/>
      <w:pStyle w:val="berschrift4"/>
      <w:isLgl/>
      <w:lvlText w:val="%1.%2.%3.%4."/>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720" w:hanging="720"/>
      </w:pPr>
      <w:rPr>
        <w:rFonts w:hint="default"/>
      </w:rPr>
    </w:lvl>
    <w:lvl w:ilvl="5">
      <w:start w:val="1"/>
      <w:numFmt w:val="decimal"/>
      <w:isLgl/>
      <w:lvlText w:val="%1.%2.%3.%4.%5.%6."/>
      <w:lvlJc w:val="left"/>
      <w:pPr>
        <w:ind w:left="720" w:hanging="720"/>
      </w:pPr>
      <w:rPr>
        <w:rFonts w:hint="default"/>
      </w:rPr>
    </w:lvl>
    <w:lvl w:ilvl="6">
      <w:start w:val="1"/>
      <w:numFmt w:val="decimal"/>
      <w:isLgl/>
      <w:lvlText w:val="%1.%2.%3.%4.%5.%6.%7."/>
      <w:lvlJc w:val="left"/>
      <w:pPr>
        <w:ind w:left="720" w:hanging="720"/>
      </w:pPr>
      <w:rPr>
        <w:rFonts w:hint="default"/>
      </w:rPr>
    </w:lvl>
    <w:lvl w:ilvl="7">
      <w:start w:val="1"/>
      <w:numFmt w:val="decimal"/>
      <w:isLgl/>
      <w:lvlText w:val="%1.%2.%3.%4.%5.%6.%7.%8."/>
      <w:lvlJc w:val="left"/>
      <w:pPr>
        <w:ind w:left="720" w:hanging="720"/>
      </w:pPr>
      <w:rPr>
        <w:rFonts w:hint="default"/>
      </w:rPr>
    </w:lvl>
    <w:lvl w:ilvl="8">
      <w:start w:val="1"/>
      <w:numFmt w:val="decimal"/>
      <w:isLgl/>
      <w:lvlText w:val="%1.%2.%3.%4.%5.%6.%7.%8.%9."/>
      <w:lvlJc w:val="left"/>
      <w:pPr>
        <w:ind w:left="720" w:hanging="720"/>
      </w:pPr>
      <w:rPr>
        <w:rFonts w:hint="default"/>
      </w:rPr>
    </w:lvl>
  </w:abstractNum>
  <w:abstractNum w:abstractNumId="9" w15:restartNumberingAfterBreak="0">
    <w:nsid w:val="253F1D33"/>
    <w:multiLevelType w:val="hybridMultilevel"/>
    <w:tmpl w:val="A3CE83D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0" w15:restartNumberingAfterBreak="0">
    <w:nsid w:val="34444102"/>
    <w:multiLevelType w:val="hybridMultilevel"/>
    <w:tmpl w:val="2AE84B94"/>
    <w:lvl w:ilvl="0" w:tplc="3EDAB2C8">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1" w15:restartNumberingAfterBreak="0">
    <w:nsid w:val="37184A6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7806A8C"/>
    <w:multiLevelType w:val="hybridMultilevel"/>
    <w:tmpl w:val="70C25A0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38BD57D3"/>
    <w:multiLevelType w:val="hybridMultilevel"/>
    <w:tmpl w:val="E3164F66"/>
    <w:lvl w:ilvl="0" w:tplc="B8760BDC">
      <w:start w:val="1"/>
      <w:numFmt w:val="decimal"/>
      <w:lvlText w:val="%1."/>
      <w:lvlJc w:val="left"/>
      <w:pPr>
        <w:ind w:left="1004" w:hanging="360"/>
      </w:pPr>
    </w:lvl>
    <w:lvl w:ilvl="1" w:tplc="04070019" w:tentative="1">
      <w:start w:val="1"/>
      <w:numFmt w:val="lowerLetter"/>
      <w:lvlText w:val="%2."/>
      <w:lvlJc w:val="left"/>
      <w:pPr>
        <w:ind w:left="1724" w:hanging="360"/>
      </w:pPr>
    </w:lvl>
    <w:lvl w:ilvl="2" w:tplc="0407001B" w:tentative="1">
      <w:start w:val="1"/>
      <w:numFmt w:val="lowerRoman"/>
      <w:lvlText w:val="%3."/>
      <w:lvlJc w:val="right"/>
      <w:pPr>
        <w:ind w:left="2444" w:hanging="180"/>
      </w:pPr>
    </w:lvl>
    <w:lvl w:ilvl="3" w:tplc="0407000F" w:tentative="1">
      <w:start w:val="1"/>
      <w:numFmt w:val="decimal"/>
      <w:lvlText w:val="%4."/>
      <w:lvlJc w:val="left"/>
      <w:pPr>
        <w:ind w:left="3164" w:hanging="360"/>
      </w:pPr>
    </w:lvl>
    <w:lvl w:ilvl="4" w:tplc="04070019" w:tentative="1">
      <w:start w:val="1"/>
      <w:numFmt w:val="lowerLetter"/>
      <w:lvlText w:val="%5."/>
      <w:lvlJc w:val="left"/>
      <w:pPr>
        <w:ind w:left="3884" w:hanging="360"/>
      </w:pPr>
    </w:lvl>
    <w:lvl w:ilvl="5" w:tplc="0407001B" w:tentative="1">
      <w:start w:val="1"/>
      <w:numFmt w:val="lowerRoman"/>
      <w:lvlText w:val="%6."/>
      <w:lvlJc w:val="right"/>
      <w:pPr>
        <w:ind w:left="4604" w:hanging="180"/>
      </w:pPr>
    </w:lvl>
    <w:lvl w:ilvl="6" w:tplc="0407000F" w:tentative="1">
      <w:start w:val="1"/>
      <w:numFmt w:val="decimal"/>
      <w:lvlText w:val="%7."/>
      <w:lvlJc w:val="left"/>
      <w:pPr>
        <w:ind w:left="5324" w:hanging="360"/>
      </w:pPr>
    </w:lvl>
    <w:lvl w:ilvl="7" w:tplc="04070019" w:tentative="1">
      <w:start w:val="1"/>
      <w:numFmt w:val="lowerLetter"/>
      <w:lvlText w:val="%8."/>
      <w:lvlJc w:val="left"/>
      <w:pPr>
        <w:ind w:left="6044" w:hanging="360"/>
      </w:pPr>
    </w:lvl>
    <w:lvl w:ilvl="8" w:tplc="0407001B" w:tentative="1">
      <w:start w:val="1"/>
      <w:numFmt w:val="lowerRoman"/>
      <w:lvlText w:val="%9."/>
      <w:lvlJc w:val="right"/>
      <w:pPr>
        <w:ind w:left="6764" w:hanging="180"/>
      </w:pPr>
    </w:lvl>
  </w:abstractNum>
  <w:abstractNum w:abstractNumId="14" w15:restartNumberingAfterBreak="0">
    <w:nsid w:val="3AF17893"/>
    <w:multiLevelType w:val="multilevel"/>
    <w:tmpl w:val="C0EA86C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AFC081D"/>
    <w:multiLevelType w:val="hybridMultilevel"/>
    <w:tmpl w:val="60A615E8"/>
    <w:lvl w:ilvl="0" w:tplc="04070001">
      <w:start w:val="1"/>
      <w:numFmt w:val="bullet"/>
      <w:lvlText w:val=""/>
      <w:lvlJc w:val="left"/>
      <w:pPr>
        <w:tabs>
          <w:tab w:val="num" w:pos="720"/>
        </w:tabs>
        <w:ind w:left="720" w:hanging="360"/>
      </w:pPr>
      <w:rPr>
        <w:rFonts w:hint="default" w:ascii="Symbol" w:hAnsi="Symbol"/>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3F5601D4"/>
    <w:multiLevelType w:val="singleLevel"/>
    <w:tmpl w:val="F9A4B244"/>
    <w:lvl w:ilvl="0">
      <w:start w:val="1"/>
      <w:numFmt w:val="decimal"/>
      <w:pStyle w:val="OL-1"/>
      <w:lvlText w:val="%1."/>
      <w:lvlJc w:val="right"/>
      <w:pPr>
        <w:tabs>
          <w:tab w:val="num" w:pos="2693"/>
        </w:tabs>
        <w:ind w:left="2693" w:hanging="141"/>
      </w:pPr>
      <w:rPr>
        <w:rFonts w:hint="default" w:cs="Times New Roman"/>
      </w:rPr>
    </w:lvl>
  </w:abstractNum>
  <w:abstractNum w:abstractNumId="17" w15:restartNumberingAfterBreak="0">
    <w:nsid w:val="416A4FC4"/>
    <w:multiLevelType w:val="multilevel"/>
    <w:tmpl w:val="A802CB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1B15B77"/>
    <w:multiLevelType w:val="hybridMultilevel"/>
    <w:tmpl w:val="21841F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31F3835"/>
    <w:multiLevelType w:val="hybridMultilevel"/>
    <w:tmpl w:val="8A52FAE4"/>
    <w:lvl w:ilvl="0" w:tplc="47BC6A2C">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7B47F54"/>
    <w:multiLevelType w:val="multilevel"/>
    <w:tmpl w:val="271CDE62"/>
    <w:lvl w:ilvl="0">
      <w:start w:val="2"/>
      <w:numFmt w:val="decimal"/>
      <w:lvlText w:val="%1"/>
      <w:lvlJc w:val="left"/>
      <w:pPr>
        <w:ind w:left="435" w:hanging="435"/>
      </w:pPr>
      <w:rPr>
        <w:rFonts w:hint="default"/>
      </w:rPr>
    </w:lvl>
    <w:lvl w:ilvl="1">
      <w:start w:val="4"/>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C010604"/>
    <w:multiLevelType w:val="hybridMultilevel"/>
    <w:tmpl w:val="CA66671E"/>
    <w:lvl w:ilvl="0" w:tplc="493C08F4">
      <w:start w:val="1"/>
      <w:numFmt w:val="bullet"/>
      <w:lvlText w:val="•"/>
      <w:lvlJc w:val="left"/>
      <w:pPr>
        <w:tabs>
          <w:tab w:val="num" w:pos="720"/>
        </w:tabs>
        <w:ind w:left="720" w:hanging="360"/>
      </w:pPr>
      <w:rPr>
        <w:rFonts w:hint="default" w:ascii="Times New Roman" w:hAnsi="Times New Roman"/>
      </w:rPr>
    </w:lvl>
    <w:lvl w:ilvl="1" w:tplc="DF5A0228" w:tentative="1">
      <w:start w:val="1"/>
      <w:numFmt w:val="bullet"/>
      <w:lvlText w:val="•"/>
      <w:lvlJc w:val="left"/>
      <w:pPr>
        <w:tabs>
          <w:tab w:val="num" w:pos="1440"/>
        </w:tabs>
        <w:ind w:left="1440" w:hanging="360"/>
      </w:pPr>
      <w:rPr>
        <w:rFonts w:hint="default" w:ascii="Times New Roman" w:hAnsi="Times New Roman"/>
      </w:rPr>
    </w:lvl>
    <w:lvl w:ilvl="2" w:tplc="F8649852" w:tentative="1">
      <w:start w:val="1"/>
      <w:numFmt w:val="bullet"/>
      <w:lvlText w:val="•"/>
      <w:lvlJc w:val="left"/>
      <w:pPr>
        <w:tabs>
          <w:tab w:val="num" w:pos="2160"/>
        </w:tabs>
        <w:ind w:left="2160" w:hanging="360"/>
      </w:pPr>
      <w:rPr>
        <w:rFonts w:hint="default" w:ascii="Times New Roman" w:hAnsi="Times New Roman"/>
      </w:rPr>
    </w:lvl>
    <w:lvl w:ilvl="3" w:tplc="0BB43FB0" w:tentative="1">
      <w:start w:val="1"/>
      <w:numFmt w:val="bullet"/>
      <w:lvlText w:val="•"/>
      <w:lvlJc w:val="left"/>
      <w:pPr>
        <w:tabs>
          <w:tab w:val="num" w:pos="2880"/>
        </w:tabs>
        <w:ind w:left="2880" w:hanging="360"/>
      </w:pPr>
      <w:rPr>
        <w:rFonts w:hint="default" w:ascii="Times New Roman" w:hAnsi="Times New Roman"/>
      </w:rPr>
    </w:lvl>
    <w:lvl w:ilvl="4" w:tplc="D8CA7374" w:tentative="1">
      <w:start w:val="1"/>
      <w:numFmt w:val="bullet"/>
      <w:lvlText w:val="•"/>
      <w:lvlJc w:val="left"/>
      <w:pPr>
        <w:tabs>
          <w:tab w:val="num" w:pos="3600"/>
        </w:tabs>
        <w:ind w:left="3600" w:hanging="360"/>
      </w:pPr>
      <w:rPr>
        <w:rFonts w:hint="default" w:ascii="Times New Roman" w:hAnsi="Times New Roman"/>
      </w:rPr>
    </w:lvl>
    <w:lvl w:ilvl="5" w:tplc="BA2E2A8A" w:tentative="1">
      <w:start w:val="1"/>
      <w:numFmt w:val="bullet"/>
      <w:lvlText w:val="•"/>
      <w:lvlJc w:val="left"/>
      <w:pPr>
        <w:tabs>
          <w:tab w:val="num" w:pos="4320"/>
        </w:tabs>
        <w:ind w:left="4320" w:hanging="360"/>
      </w:pPr>
      <w:rPr>
        <w:rFonts w:hint="default" w:ascii="Times New Roman" w:hAnsi="Times New Roman"/>
      </w:rPr>
    </w:lvl>
    <w:lvl w:ilvl="6" w:tplc="358214FA" w:tentative="1">
      <w:start w:val="1"/>
      <w:numFmt w:val="bullet"/>
      <w:lvlText w:val="•"/>
      <w:lvlJc w:val="left"/>
      <w:pPr>
        <w:tabs>
          <w:tab w:val="num" w:pos="5040"/>
        </w:tabs>
        <w:ind w:left="5040" w:hanging="360"/>
      </w:pPr>
      <w:rPr>
        <w:rFonts w:hint="default" w:ascii="Times New Roman" w:hAnsi="Times New Roman"/>
      </w:rPr>
    </w:lvl>
    <w:lvl w:ilvl="7" w:tplc="0510A61A" w:tentative="1">
      <w:start w:val="1"/>
      <w:numFmt w:val="bullet"/>
      <w:lvlText w:val="•"/>
      <w:lvlJc w:val="left"/>
      <w:pPr>
        <w:tabs>
          <w:tab w:val="num" w:pos="5760"/>
        </w:tabs>
        <w:ind w:left="5760" w:hanging="360"/>
      </w:pPr>
      <w:rPr>
        <w:rFonts w:hint="default" w:ascii="Times New Roman" w:hAnsi="Times New Roman"/>
      </w:rPr>
    </w:lvl>
    <w:lvl w:ilvl="8" w:tplc="C666D5BE" w:tentative="1">
      <w:start w:val="1"/>
      <w:numFmt w:val="bullet"/>
      <w:lvlText w:val="•"/>
      <w:lvlJc w:val="left"/>
      <w:pPr>
        <w:tabs>
          <w:tab w:val="num" w:pos="6480"/>
        </w:tabs>
        <w:ind w:left="6480" w:hanging="360"/>
      </w:pPr>
      <w:rPr>
        <w:rFonts w:hint="default" w:ascii="Times New Roman" w:hAnsi="Times New Roman"/>
      </w:rPr>
    </w:lvl>
  </w:abstractNum>
  <w:abstractNum w:abstractNumId="22" w15:restartNumberingAfterBreak="0">
    <w:nsid w:val="50896F04"/>
    <w:multiLevelType w:val="hybridMultilevel"/>
    <w:tmpl w:val="9BD0FC08"/>
    <w:lvl w:ilvl="0" w:tplc="6C3A7034">
      <w:start w:val="1"/>
      <w:numFmt w:val="bullet"/>
      <w:lvlText w:val="•"/>
      <w:lvlJc w:val="left"/>
      <w:pPr>
        <w:tabs>
          <w:tab w:val="num" w:pos="720"/>
        </w:tabs>
        <w:ind w:left="720" w:hanging="360"/>
      </w:pPr>
      <w:rPr>
        <w:rFonts w:hint="default" w:ascii="Times New Roman" w:hAnsi="Times New Roman"/>
      </w:rPr>
    </w:lvl>
    <w:lvl w:ilvl="1" w:tplc="DC707688" w:tentative="1">
      <w:start w:val="1"/>
      <w:numFmt w:val="bullet"/>
      <w:lvlText w:val="•"/>
      <w:lvlJc w:val="left"/>
      <w:pPr>
        <w:tabs>
          <w:tab w:val="num" w:pos="1440"/>
        </w:tabs>
        <w:ind w:left="1440" w:hanging="360"/>
      </w:pPr>
      <w:rPr>
        <w:rFonts w:hint="default" w:ascii="Times New Roman" w:hAnsi="Times New Roman"/>
      </w:rPr>
    </w:lvl>
    <w:lvl w:ilvl="2" w:tplc="DBDC3E16" w:tentative="1">
      <w:start w:val="1"/>
      <w:numFmt w:val="bullet"/>
      <w:lvlText w:val="•"/>
      <w:lvlJc w:val="left"/>
      <w:pPr>
        <w:tabs>
          <w:tab w:val="num" w:pos="2160"/>
        </w:tabs>
        <w:ind w:left="2160" w:hanging="360"/>
      </w:pPr>
      <w:rPr>
        <w:rFonts w:hint="default" w:ascii="Times New Roman" w:hAnsi="Times New Roman"/>
      </w:rPr>
    </w:lvl>
    <w:lvl w:ilvl="3" w:tplc="63C264A4" w:tentative="1">
      <w:start w:val="1"/>
      <w:numFmt w:val="bullet"/>
      <w:lvlText w:val="•"/>
      <w:lvlJc w:val="left"/>
      <w:pPr>
        <w:tabs>
          <w:tab w:val="num" w:pos="2880"/>
        </w:tabs>
        <w:ind w:left="2880" w:hanging="360"/>
      </w:pPr>
      <w:rPr>
        <w:rFonts w:hint="default" w:ascii="Times New Roman" w:hAnsi="Times New Roman"/>
      </w:rPr>
    </w:lvl>
    <w:lvl w:ilvl="4" w:tplc="77E615A6" w:tentative="1">
      <w:start w:val="1"/>
      <w:numFmt w:val="bullet"/>
      <w:lvlText w:val="•"/>
      <w:lvlJc w:val="left"/>
      <w:pPr>
        <w:tabs>
          <w:tab w:val="num" w:pos="3600"/>
        </w:tabs>
        <w:ind w:left="3600" w:hanging="360"/>
      </w:pPr>
      <w:rPr>
        <w:rFonts w:hint="default" w:ascii="Times New Roman" w:hAnsi="Times New Roman"/>
      </w:rPr>
    </w:lvl>
    <w:lvl w:ilvl="5" w:tplc="087A98D4" w:tentative="1">
      <w:start w:val="1"/>
      <w:numFmt w:val="bullet"/>
      <w:lvlText w:val="•"/>
      <w:lvlJc w:val="left"/>
      <w:pPr>
        <w:tabs>
          <w:tab w:val="num" w:pos="4320"/>
        </w:tabs>
        <w:ind w:left="4320" w:hanging="360"/>
      </w:pPr>
      <w:rPr>
        <w:rFonts w:hint="default" w:ascii="Times New Roman" w:hAnsi="Times New Roman"/>
      </w:rPr>
    </w:lvl>
    <w:lvl w:ilvl="6" w:tplc="7272EA8E" w:tentative="1">
      <w:start w:val="1"/>
      <w:numFmt w:val="bullet"/>
      <w:lvlText w:val="•"/>
      <w:lvlJc w:val="left"/>
      <w:pPr>
        <w:tabs>
          <w:tab w:val="num" w:pos="5040"/>
        </w:tabs>
        <w:ind w:left="5040" w:hanging="360"/>
      </w:pPr>
      <w:rPr>
        <w:rFonts w:hint="default" w:ascii="Times New Roman" w:hAnsi="Times New Roman"/>
      </w:rPr>
    </w:lvl>
    <w:lvl w:ilvl="7" w:tplc="DFB482B6" w:tentative="1">
      <w:start w:val="1"/>
      <w:numFmt w:val="bullet"/>
      <w:lvlText w:val="•"/>
      <w:lvlJc w:val="left"/>
      <w:pPr>
        <w:tabs>
          <w:tab w:val="num" w:pos="5760"/>
        </w:tabs>
        <w:ind w:left="5760" w:hanging="360"/>
      </w:pPr>
      <w:rPr>
        <w:rFonts w:hint="default" w:ascii="Times New Roman" w:hAnsi="Times New Roman"/>
      </w:rPr>
    </w:lvl>
    <w:lvl w:ilvl="8" w:tplc="F5963188" w:tentative="1">
      <w:start w:val="1"/>
      <w:numFmt w:val="bullet"/>
      <w:lvlText w:val="•"/>
      <w:lvlJc w:val="left"/>
      <w:pPr>
        <w:tabs>
          <w:tab w:val="num" w:pos="6480"/>
        </w:tabs>
        <w:ind w:left="6480" w:hanging="360"/>
      </w:pPr>
      <w:rPr>
        <w:rFonts w:hint="default" w:ascii="Times New Roman" w:hAnsi="Times New Roman"/>
      </w:rPr>
    </w:lvl>
  </w:abstractNum>
  <w:abstractNum w:abstractNumId="23" w15:restartNumberingAfterBreak="0">
    <w:nsid w:val="589925DA"/>
    <w:multiLevelType w:val="hybridMultilevel"/>
    <w:tmpl w:val="707A7F08"/>
    <w:lvl w:ilvl="0" w:tplc="846A462C">
      <w:start w:val="1"/>
      <w:numFmt w:val="decimal"/>
      <w:pStyle w:val="UL-1"/>
      <w:lvlText w:val="%1."/>
      <w:lvlJc w:val="left"/>
      <w:pPr>
        <w:tabs>
          <w:tab w:val="num" w:pos="3195"/>
        </w:tabs>
        <w:ind w:left="3195" w:hanging="360"/>
      </w:pPr>
      <w:rPr>
        <w:rFonts w:hint="default"/>
      </w:rPr>
    </w:lvl>
    <w:lvl w:ilvl="1" w:tplc="04070019" w:tentative="1">
      <w:start w:val="1"/>
      <w:numFmt w:val="lowerLetter"/>
      <w:lvlText w:val="%2."/>
      <w:lvlJc w:val="left"/>
      <w:pPr>
        <w:tabs>
          <w:tab w:val="num" w:pos="3915"/>
        </w:tabs>
        <w:ind w:left="3915" w:hanging="360"/>
      </w:pPr>
    </w:lvl>
    <w:lvl w:ilvl="2" w:tplc="0407001B" w:tentative="1">
      <w:start w:val="1"/>
      <w:numFmt w:val="lowerRoman"/>
      <w:lvlText w:val="%3."/>
      <w:lvlJc w:val="right"/>
      <w:pPr>
        <w:tabs>
          <w:tab w:val="num" w:pos="4635"/>
        </w:tabs>
        <w:ind w:left="4635" w:hanging="180"/>
      </w:pPr>
    </w:lvl>
    <w:lvl w:ilvl="3" w:tplc="0407000F" w:tentative="1">
      <w:start w:val="1"/>
      <w:numFmt w:val="decimal"/>
      <w:lvlText w:val="%4."/>
      <w:lvlJc w:val="left"/>
      <w:pPr>
        <w:tabs>
          <w:tab w:val="num" w:pos="5355"/>
        </w:tabs>
        <w:ind w:left="5355" w:hanging="360"/>
      </w:pPr>
    </w:lvl>
    <w:lvl w:ilvl="4" w:tplc="04070019" w:tentative="1">
      <w:start w:val="1"/>
      <w:numFmt w:val="lowerLetter"/>
      <w:lvlText w:val="%5."/>
      <w:lvlJc w:val="left"/>
      <w:pPr>
        <w:tabs>
          <w:tab w:val="num" w:pos="6075"/>
        </w:tabs>
        <w:ind w:left="6075" w:hanging="360"/>
      </w:pPr>
    </w:lvl>
    <w:lvl w:ilvl="5" w:tplc="0407001B" w:tentative="1">
      <w:start w:val="1"/>
      <w:numFmt w:val="lowerRoman"/>
      <w:lvlText w:val="%6."/>
      <w:lvlJc w:val="right"/>
      <w:pPr>
        <w:tabs>
          <w:tab w:val="num" w:pos="6795"/>
        </w:tabs>
        <w:ind w:left="6795" w:hanging="180"/>
      </w:pPr>
    </w:lvl>
    <w:lvl w:ilvl="6" w:tplc="0407000F" w:tentative="1">
      <w:start w:val="1"/>
      <w:numFmt w:val="decimal"/>
      <w:lvlText w:val="%7."/>
      <w:lvlJc w:val="left"/>
      <w:pPr>
        <w:tabs>
          <w:tab w:val="num" w:pos="7515"/>
        </w:tabs>
        <w:ind w:left="7515" w:hanging="360"/>
      </w:pPr>
    </w:lvl>
    <w:lvl w:ilvl="7" w:tplc="04070019" w:tentative="1">
      <w:start w:val="1"/>
      <w:numFmt w:val="lowerLetter"/>
      <w:lvlText w:val="%8."/>
      <w:lvlJc w:val="left"/>
      <w:pPr>
        <w:tabs>
          <w:tab w:val="num" w:pos="8235"/>
        </w:tabs>
        <w:ind w:left="8235" w:hanging="360"/>
      </w:pPr>
    </w:lvl>
    <w:lvl w:ilvl="8" w:tplc="0407001B" w:tentative="1">
      <w:start w:val="1"/>
      <w:numFmt w:val="lowerRoman"/>
      <w:lvlText w:val="%9."/>
      <w:lvlJc w:val="right"/>
      <w:pPr>
        <w:tabs>
          <w:tab w:val="num" w:pos="8955"/>
        </w:tabs>
        <w:ind w:left="8955" w:hanging="180"/>
      </w:pPr>
    </w:lvl>
  </w:abstractNum>
  <w:abstractNum w:abstractNumId="24" w15:restartNumberingAfterBreak="0">
    <w:nsid w:val="5CFE4FE9"/>
    <w:multiLevelType w:val="multilevel"/>
    <w:tmpl w:val="3B9097B8"/>
    <w:lvl w:ilvl="0">
      <w:start w:val="1"/>
      <w:numFmt w:val="bullet"/>
      <w:pStyle w:val="Tabellentextzentriert"/>
      <w:lvlText w:val="-"/>
      <w:lvlJc w:val="left"/>
      <w:pPr>
        <w:tabs>
          <w:tab w:val="num" w:pos="3408"/>
        </w:tabs>
        <w:ind w:left="3408" w:hanging="358"/>
      </w:pPr>
      <w:rPr>
        <w:rFonts w:hint="default" w:ascii="Arial" w:hAnsi="Arial"/>
        <w:sz w:val="16"/>
      </w:rPr>
    </w:lvl>
    <w:lvl w:ilvl="1">
      <w:start w:val="1"/>
      <w:numFmt w:val="decimal"/>
      <w:lvlText w:val="%2."/>
      <w:lvlJc w:val="left"/>
      <w:pPr>
        <w:tabs>
          <w:tab w:val="num" w:pos="1440"/>
        </w:tabs>
        <w:ind w:left="1440" w:hanging="360"/>
      </w:pPr>
      <w:rPr>
        <w:rFonts w:hint="default"/>
      </w:rPr>
    </w:lvl>
    <w:lvl w:ilvl="2" w:tentative="1">
      <w:start w:val="1"/>
      <w:numFmt w:val="bullet"/>
      <w:lvlText w:val=""/>
      <w:lvlJc w:val="left"/>
      <w:pPr>
        <w:tabs>
          <w:tab w:val="num" w:pos="2160"/>
        </w:tabs>
        <w:ind w:left="2160" w:hanging="360"/>
      </w:pPr>
      <w:rPr>
        <w:rFonts w:hint="default" w:ascii="Wingdings" w:hAnsi="Wingdings"/>
      </w:rPr>
    </w:lvl>
    <w:lvl w:ilvl="3" w:tentative="1">
      <w:start w:val="1"/>
      <w:numFmt w:val="bullet"/>
      <w:lvlText w:val=""/>
      <w:lvlJc w:val="left"/>
      <w:pPr>
        <w:tabs>
          <w:tab w:val="num" w:pos="2880"/>
        </w:tabs>
        <w:ind w:left="2880" w:hanging="360"/>
      </w:pPr>
      <w:rPr>
        <w:rFonts w:hint="default" w:ascii="Symbol" w:hAnsi="Symbol"/>
      </w:rPr>
    </w:lvl>
    <w:lvl w:ilvl="4" w:tentative="1">
      <w:start w:val="1"/>
      <w:numFmt w:val="bullet"/>
      <w:lvlText w:val="o"/>
      <w:lvlJc w:val="left"/>
      <w:pPr>
        <w:tabs>
          <w:tab w:val="num" w:pos="3600"/>
        </w:tabs>
        <w:ind w:left="3600" w:hanging="360"/>
      </w:pPr>
      <w:rPr>
        <w:rFonts w:hint="default" w:ascii="Courier New" w:hAnsi="Courier New"/>
      </w:rPr>
    </w:lvl>
    <w:lvl w:ilvl="5" w:tentative="1">
      <w:start w:val="1"/>
      <w:numFmt w:val="bullet"/>
      <w:lvlText w:val=""/>
      <w:lvlJc w:val="left"/>
      <w:pPr>
        <w:tabs>
          <w:tab w:val="num" w:pos="4320"/>
        </w:tabs>
        <w:ind w:left="4320" w:hanging="360"/>
      </w:pPr>
      <w:rPr>
        <w:rFonts w:hint="default" w:ascii="Wingdings" w:hAnsi="Wingdings"/>
      </w:rPr>
    </w:lvl>
    <w:lvl w:ilvl="6" w:tentative="1">
      <w:start w:val="1"/>
      <w:numFmt w:val="bullet"/>
      <w:lvlText w:val=""/>
      <w:lvlJc w:val="left"/>
      <w:pPr>
        <w:tabs>
          <w:tab w:val="num" w:pos="5040"/>
        </w:tabs>
        <w:ind w:left="5040" w:hanging="360"/>
      </w:pPr>
      <w:rPr>
        <w:rFonts w:hint="default" w:ascii="Symbol" w:hAnsi="Symbol"/>
      </w:rPr>
    </w:lvl>
    <w:lvl w:ilvl="7" w:tentative="1">
      <w:start w:val="1"/>
      <w:numFmt w:val="bullet"/>
      <w:lvlText w:val="o"/>
      <w:lvlJc w:val="left"/>
      <w:pPr>
        <w:tabs>
          <w:tab w:val="num" w:pos="5760"/>
        </w:tabs>
        <w:ind w:left="5760" w:hanging="360"/>
      </w:pPr>
      <w:rPr>
        <w:rFonts w:hint="default" w:ascii="Courier New" w:hAnsi="Courier New"/>
      </w:rPr>
    </w:lvl>
    <w:lvl w:ilvl="8"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61A677B7"/>
    <w:multiLevelType w:val="hybridMultilevel"/>
    <w:tmpl w:val="1F929118"/>
    <w:lvl w:ilvl="0" w:tplc="CF5235F2">
      <w:start w:val="1"/>
      <w:numFmt w:val="bullet"/>
      <w:pStyle w:val="MEIItem1"/>
      <w:lvlText w:val=""/>
      <w:lvlJc w:val="left"/>
      <w:pPr>
        <w:ind w:left="720" w:hanging="360"/>
      </w:pPr>
      <w:rPr>
        <w:rFonts w:hint="default" w:ascii="Symbol" w:hAnsi="Symbol"/>
      </w:rPr>
    </w:lvl>
    <w:lvl w:ilvl="1" w:tplc="04070003">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6" w15:restartNumberingAfterBreak="0">
    <w:nsid w:val="6EAA522A"/>
    <w:multiLevelType w:val="hybridMultilevel"/>
    <w:tmpl w:val="0D920FF2"/>
    <w:lvl w:ilvl="0" w:tplc="04070001">
      <w:start w:val="1"/>
      <w:numFmt w:val="bullet"/>
      <w:pStyle w:val="UL-2"/>
      <w:lvlText w:val=""/>
      <w:lvlJc w:val="left"/>
      <w:pPr>
        <w:tabs>
          <w:tab w:val="num" w:pos="360"/>
        </w:tabs>
        <w:ind w:left="360" w:hanging="360"/>
      </w:pPr>
      <w:rPr>
        <w:rFonts w:hint="default" w:ascii="Symbol" w:hAnsi="Symbol"/>
      </w:rPr>
    </w:lvl>
    <w:lvl w:ilvl="1" w:tplc="04070003" w:tentative="1">
      <w:start w:val="1"/>
      <w:numFmt w:val="bullet"/>
      <w:lvlText w:val="o"/>
      <w:lvlJc w:val="left"/>
      <w:pPr>
        <w:tabs>
          <w:tab w:val="num" w:pos="1080"/>
        </w:tabs>
        <w:ind w:left="1080" w:hanging="360"/>
      </w:pPr>
      <w:rPr>
        <w:rFonts w:hint="default" w:ascii="Courier New" w:hAnsi="Courier New" w:cs="Courier New"/>
      </w:rPr>
    </w:lvl>
    <w:lvl w:ilvl="2" w:tplc="04070005" w:tentative="1">
      <w:start w:val="1"/>
      <w:numFmt w:val="bullet"/>
      <w:lvlText w:val=""/>
      <w:lvlJc w:val="left"/>
      <w:pPr>
        <w:tabs>
          <w:tab w:val="num" w:pos="1800"/>
        </w:tabs>
        <w:ind w:left="1800" w:hanging="360"/>
      </w:pPr>
      <w:rPr>
        <w:rFonts w:hint="default" w:ascii="Wingdings" w:hAnsi="Wingdings"/>
      </w:rPr>
    </w:lvl>
    <w:lvl w:ilvl="3" w:tplc="04070001" w:tentative="1">
      <w:start w:val="1"/>
      <w:numFmt w:val="bullet"/>
      <w:lvlText w:val=""/>
      <w:lvlJc w:val="left"/>
      <w:pPr>
        <w:tabs>
          <w:tab w:val="num" w:pos="2520"/>
        </w:tabs>
        <w:ind w:left="2520" w:hanging="360"/>
      </w:pPr>
      <w:rPr>
        <w:rFonts w:hint="default" w:ascii="Symbol" w:hAnsi="Symbol"/>
      </w:rPr>
    </w:lvl>
    <w:lvl w:ilvl="4" w:tplc="04070003" w:tentative="1">
      <w:start w:val="1"/>
      <w:numFmt w:val="bullet"/>
      <w:lvlText w:val="o"/>
      <w:lvlJc w:val="left"/>
      <w:pPr>
        <w:tabs>
          <w:tab w:val="num" w:pos="3240"/>
        </w:tabs>
        <w:ind w:left="3240" w:hanging="360"/>
      </w:pPr>
      <w:rPr>
        <w:rFonts w:hint="default" w:ascii="Courier New" w:hAnsi="Courier New" w:cs="Courier New"/>
      </w:rPr>
    </w:lvl>
    <w:lvl w:ilvl="5" w:tplc="04070005" w:tentative="1">
      <w:start w:val="1"/>
      <w:numFmt w:val="bullet"/>
      <w:lvlText w:val=""/>
      <w:lvlJc w:val="left"/>
      <w:pPr>
        <w:tabs>
          <w:tab w:val="num" w:pos="3960"/>
        </w:tabs>
        <w:ind w:left="3960" w:hanging="360"/>
      </w:pPr>
      <w:rPr>
        <w:rFonts w:hint="default" w:ascii="Wingdings" w:hAnsi="Wingdings"/>
      </w:rPr>
    </w:lvl>
    <w:lvl w:ilvl="6" w:tplc="04070001" w:tentative="1">
      <w:start w:val="1"/>
      <w:numFmt w:val="bullet"/>
      <w:lvlText w:val=""/>
      <w:lvlJc w:val="left"/>
      <w:pPr>
        <w:tabs>
          <w:tab w:val="num" w:pos="4680"/>
        </w:tabs>
        <w:ind w:left="4680" w:hanging="360"/>
      </w:pPr>
      <w:rPr>
        <w:rFonts w:hint="default" w:ascii="Symbol" w:hAnsi="Symbol"/>
      </w:rPr>
    </w:lvl>
    <w:lvl w:ilvl="7" w:tplc="04070003" w:tentative="1">
      <w:start w:val="1"/>
      <w:numFmt w:val="bullet"/>
      <w:lvlText w:val="o"/>
      <w:lvlJc w:val="left"/>
      <w:pPr>
        <w:tabs>
          <w:tab w:val="num" w:pos="5400"/>
        </w:tabs>
        <w:ind w:left="5400" w:hanging="360"/>
      </w:pPr>
      <w:rPr>
        <w:rFonts w:hint="default" w:ascii="Courier New" w:hAnsi="Courier New" w:cs="Courier New"/>
      </w:rPr>
    </w:lvl>
    <w:lvl w:ilvl="8" w:tplc="04070005" w:tentative="1">
      <w:start w:val="1"/>
      <w:numFmt w:val="bullet"/>
      <w:lvlText w:val=""/>
      <w:lvlJc w:val="left"/>
      <w:pPr>
        <w:tabs>
          <w:tab w:val="num" w:pos="6120"/>
        </w:tabs>
        <w:ind w:left="6120" w:hanging="360"/>
      </w:pPr>
      <w:rPr>
        <w:rFonts w:hint="default" w:ascii="Wingdings" w:hAnsi="Wingdings"/>
      </w:rPr>
    </w:lvl>
  </w:abstractNum>
  <w:abstractNum w:abstractNumId="27" w15:restartNumberingAfterBreak="0">
    <w:nsid w:val="71AF2179"/>
    <w:multiLevelType w:val="multilevel"/>
    <w:tmpl w:val="A54CFCAE"/>
    <w:lvl w:ilvl="0">
      <w:start w:val="3"/>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8" w15:restartNumberingAfterBreak="0">
    <w:nsid w:val="73D87FD0"/>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69207B9"/>
    <w:multiLevelType w:val="singleLevel"/>
    <w:tmpl w:val="78026EDE"/>
    <w:lvl w:ilvl="0">
      <w:start w:val="1"/>
      <w:numFmt w:val="bullet"/>
      <w:pStyle w:val="Reaktion"/>
      <w:lvlText w:val=""/>
      <w:lvlJc w:val="left"/>
      <w:pPr>
        <w:tabs>
          <w:tab w:val="num" w:pos="3053"/>
        </w:tabs>
        <w:ind w:left="3050" w:hanging="357"/>
      </w:pPr>
      <w:rPr>
        <w:rFonts w:hint="default" w:ascii="Symbol" w:hAnsi="Symbol"/>
      </w:rPr>
    </w:lvl>
  </w:abstractNum>
  <w:abstractNum w:abstractNumId="30" w15:restartNumberingAfterBreak="0">
    <w:nsid w:val="791F71EA"/>
    <w:multiLevelType w:val="multilevel"/>
    <w:tmpl w:val="64D6D30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Anhang %3"/>
      <w:lvlJc w:val="left"/>
      <w:pPr>
        <w:ind w:left="5052" w:hanging="1224"/>
      </w:pPr>
      <w:rPr>
        <w:rFonts w:hint="default"/>
        <w:b/>
        <w:i w:val="0"/>
        <w:sz w:val="28"/>
      </w:rPr>
    </w:lvl>
    <w:lvl w:ilvl="3">
      <w:start w:val="1"/>
      <w:numFmt w:val="decimal"/>
      <w:lvlText w:val="%3.%4."/>
      <w:lvlJc w:val="left"/>
      <w:pPr>
        <w:ind w:left="794" w:hanging="43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7E8A4558"/>
    <w:multiLevelType w:val="hybridMultilevel"/>
    <w:tmpl w:val="1548C53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3"/>
  </w:num>
  <w:num w:numId="2">
    <w:abstractNumId w:val="30"/>
  </w:num>
  <w:num w:numId="3">
    <w:abstractNumId w:val="9"/>
  </w:num>
  <w:num w:numId="4">
    <w:abstractNumId w:val="18"/>
  </w:num>
  <w:num w:numId="5">
    <w:abstractNumId w:val="14"/>
  </w:num>
  <w:num w:numId="6">
    <w:abstractNumId w:val="2"/>
  </w:num>
  <w:num w:numId="7">
    <w:abstractNumId w:val="25"/>
  </w:num>
  <w:num w:numId="8">
    <w:abstractNumId w:val="4"/>
  </w:num>
  <w:num w:numId="9">
    <w:abstractNumId w:val="1"/>
  </w:num>
  <w:num w:numId="10">
    <w:abstractNumId w:val="23"/>
  </w:num>
  <w:num w:numId="11">
    <w:abstractNumId w:val="7"/>
  </w:num>
  <w:num w:numId="12">
    <w:abstractNumId w:val="24"/>
  </w:num>
  <w:num w:numId="13">
    <w:abstractNumId w:val="15"/>
  </w:num>
  <w:num w:numId="14">
    <w:abstractNumId w:val="0"/>
  </w:num>
  <w:num w:numId="15">
    <w:abstractNumId w:val="26"/>
  </w:num>
  <w:num w:numId="16">
    <w:abstractNumId w:val="16"/>
  </w:num>
  <w:num w:numId="17">
    <w:abstractNumId w:val="29"/>
  </w:num>
  <w:num w:numId="18">
    <w:abstractNumId w:val="17"/>
  </w:num>
  <w:num w:numId="19">
    <w:abstractNumId w:val="5"/>
  </w:num>
  <w:num w:numId="20">
    <w:abstractNumId w:val="11"/>
  </w:num>
  <w:num w:numId="21">
    <w:abstractNumId w:val="28"/>
  </w:num>
  <w:num w:numId="22">
    <w:abstractNumId w:val="19"/>
  </w:num>
  <w:num w:numId="23">
    <w:abstractNumId w:val="8"/>
  </w:num>
  <w:num w:numId="24">
    <w:abstractNumId w:val="8"/>
  </w:num>
  <w:num w:numId="25">
    <w:abstractNumId w:val="8"/>
  </w:num>
  <w:num w:numId="26">
    <w:abstractNumId w:val="8"/>
  </w:num>
  <w:num w:numId="27">
    <w:abstractNumId w:val="8"/>
  </w:num>
  <w:num w:numId="28">
    <w:abstractNumId w:val="20"/>
  </w:num>
  <w:num w:numId="29">
    <w:abstractNumId w:val="8"/>
  </w:num>
  <w:num w:numId="30">
    <w:abstractNumId w:val="3"/>
  </w:num>
  <w:num w:numId="31">
    <w:abstractNumId w:val="27"/>
  </w:num>
  <w:num w:numId="32">
    <w:abstractNumId w:val="8"/>
  </w:num>
  <w:num w:numId="33">
    <w:abstractNumId w:val="6"/>
  </w:num>
  <w:num w:numId="34">
    <w:abstractNumId w:val="21"/>
  </w:num>
  <w:num w:numId="35">
    <w:abstractNumId w:val="22"/>
  </w:num>
  <w:num w:numId="36">
    <w:abstractNumId w:val="31"/>
  </w:num>
  <w:num w:numId="37">
    <w:abstractNumId w:val="10"/>
  </w:num>
  <w:num w:numId="3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567"/>
    <w:rsid w:val="000009BA"/>
    <w:rsid w:val="000011D8"/>
    <w:rsid w:val="00001531"/>
    <w:rsid w:val="00004A93"/>
    <w:rsid w:val="00006A77"/>
    <w:rsid w:val="00006E9E"/>
    <w:rsid w:val="000107CE"/>
    <w:rsid w:val="000109BC"/>
    <w:rsid w:val="00011A16"/>
    <w:rsid w:val="0001216D"/>
    <w:rsid w:val="000131B1"/>
    <w:rsid w:val="00017316"/>
    <w:rsid w:val="00024295"/>
    <w:rsid w:val="000244A0"/>
    <w:rsid w:val="000262D6"/>
    <w:rsid w:val="0003306B"/>
    <w:rsid w:val="00035099"/>
    <w:rsid w:val="0003763F"/>
    <w:rsid w:val="00042E89"/>
    <w:rsid w:val="00043065"/>
    <w:rsid w:val="00044362"/>
    <w:rsid w:val="000451F8"/>
    <w:rsid w:val="000463A3"/>
    <w:rsid w:val="0004694D"/>
    <w:rsid w:val="00046B0C"/>
    <w:rsid w:val="00050209"/>
    <w:rsid w:val="000504DA"/>
    <w:rsid w:val="00052011"/>
    <w:rsid w:val="00052396"/>
    <w:rsid w:val="0005317F"/>
    <w:rsid w:val="000540D9"/>
    <w:rsid w:val="0005549C"/>
    <w:rsid w:val="00056E39"/>
    <w:rsid w:val="00060BB4"/>
    <w:rsid w:val="00061D44"/>
    <w:rsid w:val="00061D9C"/>
    <w:rsid w:val="00064DC4"/>
    <w:rsid w:val="00066A8C"/>
    <w:rsid w:val="0007290D"/>
    <w:rsid w:val="000732E3"/>
    <w:rsid w:val="00077E06"/>
    <w:rsid w:val="000818AD"/>
    <w:rsid w:val="000820C1"/>
    <w:rsid w:val="000854B8"/>
    <w:rsid w:val="00085B28"/>
    <w:rsid w:val="00086F31"/>
    <w:rsid w:val="000910AF"/>
    <w:rsid w:val="00092647"/>
    <w:rsid w:val="00094DEF"/>
    <w:rsid w:val="00096AE7"/>
    <w:rsid w:val="000A08F7"/>
    <w:rsid w:val="000A41B5"/>
    <w:rsid w:val="000A41FE"/>
    <w:rsid w:val="000A4C83"/>
    <w:rsid w:val="000A5911"/>
    <w:rsid w:val="000B5DCF"/>
    <w:rsid w:val="000C0D23"/>
    <w:rsid w:val="000C268D"/>
    <w:rsid w:val="000C68F2"/>
    <w:rsid w:val="000C699B"/>
    <w:rsid w:val="000C6BCF"/>
    <w:rsid w:val="000D0B43"/>
    <w:rsid w:val="000D124B"/>
    <w:rsid w:val="000D4A92"/>
    <w:rsid w:val="000D58E8"/>
    <w:rsid w:val="000D608B"/>
    <w:rsid w:val="000D6AF5"/>
    <w:rsid w:val="000D7060"/>
    <w:rsid w:val="000E0A7B"/>
    <w:rsid w:val="000E0EA3"/>
    <w:rsid w:val="000E24DE"/>
    <w:rsid w:val="000E489A"/>
    <w:rsid w:val="000E6156"/>
    <w:rsid w:val="000F03E5"/>
    <w:rsid w:val="000F053A"/>
    <w:rsid w:val="000F2942"/>
    <w:rsid w:val="000F2F0A"/>
    <w:rsid w:val="000F3775"/>
    <w:rsid w:val="000F5356"/>
    <w:rsid w:val="000F640F"/>
    <w:rsid w:val="000F6F5C"/>
    <w:rsid w:val="000F7405"/>
    <w:rsid w:val="001001F5"/>
    <w:rsid w:val="00100330"/>
    <w:rsid w:val="00100F65"/>
    <w:rsid w:val="001074D9"/>
    <w:rsid w:val="00107577"/>
    <w:rsid w:val="00107880"/>
    <w:rsid w:val="00107CA1"/>
    <w:rsid w:val="00110D14"/>
    <w:rsid w:val="00111F50"/>
    <w:rsid w:val="00117B64"/>
    <w:rsid w:val="0012045E"/>
    <w:rsid w:val="001222B5"/>
    <w:rsid w:val="00122784"/>
    <w:rsid w:val="001277B2"/>
    <w:rsid w:val="00127CEF"/>
    <w:rsid w:val="00131931"/>
    <w:rsid w:val="00135647"/>
    <w:rsid w:val="001369E7"/>
    <w:rsid w:val="0013775E"/>
    <w:rsid w:val="0014464D"/>
    <w:rsid w:val="00146B14"/>
    <w:rsid w:val="00147DA7"/>
    <w:rsid w:val="001507D2"/>
    <w:rsid w:val="001549B9"/>
    <w:rsid w:val="00154C98"/>
    <w:rsid w:val="00156671"/>
    <w:rsid w:val="00157866"/>
    <w:rsid w:val="00160D88"/>
    <w:rsid w:val="00160E89"/>
    <w:rsid w:val="00166010"/>
    <w:rsid w:val="00166123"/>
    <w:rsid w:val="00170F92"/>
    <w:rsid w:val="001721CE"/>
    <w:rsid w:val="00172E60"/>
    <w:rsid w:val="00173FFF"/>
    <w:rsid w:val="00176C3C"/>
    <w:rsid w:val="00184D82"/>
    <w:rsid w:val="00185CF0"/>
    <w:rsid w:val="00185FC5"/>
    <w:rsid w:val="001900C5"/>
    <w:rsid w:val="001920F2"/>
    <w:rsid w:val="00192AC3"/>
    <w:rsid w:val="00194067"/>
    <w:rsid w:val="00194514"/>
    <w:rsid w:val="00195946"/>
    <w:rsid w:val="00195FB6"/>
    <w:rsid w:val="00197060"/>
    <w:rsid w:val="001A2161"/>
    <w:rsid w:val="001A33C7"/>
    <w:rsid w:val="001A5A08"/>
    <w:rsid w:val="001A62AF"/>
    <w:rsid w:val="001A6F07"/>
    <w:rsid w:val="001A7454"/>
    <w:rsid w:val="001B0595"/>
    <w:rsid w:val="001B44C0"/>
    <w:rsid w:val="001B4999"/>
    <w:rsid w:val="001B53E8"/>
    <w:rsid w:val="001B55A4"/>
    <w:rsid w:val="001B7318"/>
    <w:rsid w:val="001C2115"/>
    <w:rsid w:val="001C3E42"/>
    <w:rsid w:val="001C7B5E"/>
    <w:rsid w:val="001D01DD"/>
    <w:rsid w:val="001D1373"/>
    <w:rsid w:val="001D26BA"/>
    <w:rsid w:val="001E0EF2"/>
    <w:rsid w:val="001E3512"/>
    <w:rsid w:val="001E3774"/>
    <w:rsid w:val="001E796D"/>
    <w:rsid w:val="001F0CDD"/>
    <w:rsid w:val="001F3997"/>
    <w:rsid w:val="001F4049"/>
    <w:rsid w:val="001F6B2A"/>
    <w:rsid w:val="001F6BE3"/>
    <w:rsid w:val="001F7B05"/>
    <w:rsid w:val="00202A6A"/>
    <w:rsid w:val="00203CD4"/>
    <w:rsid w:val="00204532"/>
    <w:rsid w:val="00207361"/>
    <w:rsid w:val="002101BF"/>
    <w:rsid w:val="002123AA"/>
    <w:rsid w:val="00213ADD"/>
    <w:rsid w:val="002163DC"/>
    <w:rsid w:val="00217D9E"/>
    <w:rsid w:val="00220020"/>
    <w:rsid w:val="002217C2"/>
    <w:rsid w:val="00223870"/>
    <w:rsid w:val="00226000"/>
    <w:rsid w:val="002267CB"/>
    <w:rsid w:val="00227D51"/>
    <w:rsid w:val="00230077"/>
    <w:rsid w:val="00230D2D"/>
    <w:rsid w:val="00234B54"/>
    <w:rsid w:val="00234D06"/>
    <w:rsid w:val="0023568C"/>
    <w:rsid w:val="002362B3"/>
    <w:rsid w:val="00237214"/>
    <w:rsid w:val="00237836"/>
    <w:rsid w:val="00240547"/>
    <w:rsid w:val="00240BA9"/>
    <w:rsid w:val="00241AA8"/>
    <w:rsid w:val="00242077"/>
    <w:rsid w:val="002432E8"/>
    <w:rsid w:val="002433B1"/>
    <w:rsid w:val="00243492"/>
    <w:rsid w:val="00243C5D"/>
    <w:rsid w:val="00246677"/>
    <w:rsid w:val="002466A5"/>
    <w:rsid w:val="00247300"/>
    <w:rsid w:val="00251090"/>
    <w:rsid w:val="00251147"/>
    <w:rsid w:val="00253E94"/>
    <w:rsid w:val="002543DB"/>
    <w:rsid w:val="00256016"/>
    <w:rsid w:val="00256862"/>
    <w:rsid w:val="002626B7"/>
    <w:rsid w:val="00270E49"/>
    <w:rsid w:val="0027289A"/>
    <w:rsid w:val="00272AD6"/>
    <w:rsid w:val="00272B0E"/>
    <w:rsid w:val="00274733"/>
    <w:rsid w:val="0028041C"/>
    <w:rsid w:val="00281DF3"/>
    <w:rsid w:val="00283461"/>
    <w:rsid w:val="00284F96"/>
    <w:rsid w:val="00286DCF"/>
    <w:rsid w:val="00293B77"/>
    <w:rsid w:val="002A28A2"/>
    <w:rsid w:val="002A3241"/>
    <w:rsid w:val="002A3AFB"/>
    <w:rsid w:val="002A4662"/>
    <w:rsid w:val="002A48C4"/>
    <w:rsid w:val="002A4F2C"/>
    <w:rsid w:val="002A5DF2"/>
    <w:rsid w:val="002A6B9F"/>
    <w:rsid w:val="002A7B21"/>
    <w:rsid w:val="002B0095"/>
    <w:rsid w:val="002B00E5"/>
    <w:rsid w:val="002B142A"/>
    <w:rsid w:val="002B37FC"/>
    <w:rsid w:val="002B6017"/>
    <w:rsid w:val="002B61E9"/>
    <w:rsid w:val="002B682E"/>
    <w:rsid w:val="002C0BF2"/>
    <w:rsid w:val="002C1106"/>
    <w:rsid w:val="002C20B2"/>
    <w:rsid w:val="002C54F9"/>
    <w:rsid w:val="002C5B9C"/>
    <w:rsid w:val="002C7C71"/>
    <w:rsid w:val="002D09B5"/>
    <w:rsid w:val="002D2ED8"/>
    <w:rsid w:val="002D37D4"/>
    <w:rsid w:val="002D44B0"/>
    <w:rsid w:val="002D4E0B"/>
    <w:rsid w:val="002D4FD7"/>
    <w:rsid w:val="002D6488"/>
    <w:rsid w:val="002D6BE0"/>
    <w:rsid w:val="002D7AC8"/>
    <w:rsid w:val="002E1E81"/>
    <w:rsid w:val="002E553E"/>
    <w:rsid w:val="002F341F"/>
    <w:rsid w:val="002F3857"/>
    <w:rsid w:val="00300058"/>
    <w:rsid w:val="00301A8A"/>
    <w:rsid w:val="00301E98"/>
    <w:rsid w:val="00302BDB"/>
    <w:rsid w:val="003031F5"/>
    <w:rsid w:val="003039D9"/>
    <w:rsid w:val="003042AA"/>
    <w:rsid w:val="003058A3"/>
    <w:rsid w:val="00306401"/>
    <w:rsid w:val="00311693"/>
    <w:rsid w:val="0031199D"/>
    <w:rsid w:val="00311F57"/>
    <w:rsid w:val="0031248B"/>
    <w:rsid w:val="0031329F"/>
    <w:rsid w:val="0031391A"/>
    <w:rsid w:val="00314044"/>
    <w:rsid w:val="00314DBD"/>
    <w:rsid w:val="0031537E"/>
    <w:rsid w:val="00315C3E"/>
    <w:rsid w:val="00320F1C"/>
    <w:rsid w:val="003224CF"/>
    <w:rsid w:val="00324173"/>
    <w:rsid w:val="003252DC"/>
    <w:rsid w:val="00326479"/>
    <w:rsid w:val="00327D71"/>
    <w:rsid w:val="003300B0"/>
    <w:rsid w:val="0033145B"/>
    <w:rsid w:val="003314C6"/>
    <w:rsid w:val="003320DD"/>
    <w:rsid w:val="00334822"/>
    <w:rsid w:val="0033561F"/>
    <w:rsid w:val="00344977"/>
    <w:rsid w:val="003502E4"/>
    <w:rsid w:val="00351780"/>
    <w:rsid w:val="00351BD8"/>
    <w:rsid w:val="00355328"/>
    <w:rsid w:val="0035576F"/>
    <w:rsid w:val="00360200"/>
    <w:rsid w:val="00360D2A"/>
    <w:rsid w:val="00361AB2"/>
    <w:rsid w:val="003659BA"/>
    <w:rsid w:val="0037112F"/>
    <w:rsid w:val="00376B34"/>
    <w:rsid w:val="00381866"/>
    <w:rsid w:val="0038197D"/>
    <w:rsid w:val="00382196"/>
    <w:rsid w:val="0038302C"/>
    <w:rsid w:val="00384C53"/>
    <w:rsid w:val="00390CD2"/>
    <w:rsid w:val="00392267"/>
    <w:rsid w:val="003927B2"/>
    <w:rsid w:val="00395563"/>
    <w:rsid w:val="003A093E"/>
    <w:rsid w:val="003A64D2"/>
    <w:rsid w:val="003B243F"/>
    <w:rsid w:val="003B780B"/>
    <w:rsid w:val="003C065B"/>
    <w:rsid w:val="003C0787"/>
    <w:rsid w:val="003C107F"/>
    <w:rsid w:val="003C1532"/>
    <w:rsid w:val="003C176B"/>
    <w:rsid w:val="003C2D8D"/>
    <w:rsid w:val="003C7623"/>
    <w:rsid w:val="003D025B"/>
    <w:rsid w:val="003D117D"/>
    <w:rsid w:val="003D1BE9"/>
    <w:rsid w:val="003D3D3F"/>
    <w:rsid w:val="003D531D"/>
    <w:rsid w:val="003D55DD"/>
    <w:rsid w:val="003D683E"/>
    <w:rsid w:val="003E05F7"/>
    <w:rsid w:val="003E1A5E"/>
    <w:rsid w:val="003E607A"/>
    <w:rsid w:val="003E6F16"/>
    <w:rsid w:val="003F2395"/>
    <w:rsid w:val="003F2820"/>
    <w:rsid w:val="003F3E96"/>
    <w:rsid w:val="003F5654"/>
    <w:rsid w:val="00402ED9"/>
    <w:rsid w:val="00406105"/>
    <w:rsid w:val="004117BE"/>
    <w:rsid w:val="0041318C"/>
    <w:rsid w:val="004133BA"/>
    <w:rsid w:val="0041602A"/>
    <w:rsid w:val="00417EF8"/>
    <w:rsid w:val="00420775"/>
    <w:rsid w:val="00420D62"/>
    <w:rsid w:val="00421F91"/>
    <w:rsid w:val="004315BC"/>
    <w:rsid w:val="00431884"/>
    <w:rsid w:val="00431FE6"/>
    <w:rsid w:val="0043455A"/>
    <w:rsid w:val="0043484F"/>
    <w:rsid w:val="004407B9"/>
    <w:rsid w:val="0044251A"/>
    <w:rsid w:val="00442B3B"/>
    <w:rsid w:val="00443870"/>
    <w:rsid w:val="00443E24"/>
    <w:rsid w:val="0044692F"/>
    <w:rsid w:val="00446BEE"/>
    <w:rsid w:val="00447988"/>
    <w:rsid w:val="00447F51"/>
    <w:rsid w:val="004508AC"/>
    <w:rsid w:val="00450F47"/>
    <w:rsid w:val="00454AAA"/>
    <w:rsid w:val="00455563"/>
    <w:rsid w:val="00456D25"/>
    <w:rsid w:val="004577D8"/>
    <w:rsid w:val="004664F6"/>
    <w:rsid w:val="00466A55"/>
    <w:rsid w:val="00471E09"/>
    <w:rsid w:val="0047268A"/>
    <w:rsid w:val="00472CA6"/>
    <w:rsid w:val="00474471"/>
    <w:rsid w:val="004746F7"/>
    <w:rsid w:val="0047525D"/>
    <w:rsid w:val="004808CA"/>
    <w:rsid w:val="00480C9C"/>
    <w:rsid w:val="004840C6"/>
    <w:rsid w:val="0048417B"/>
    <w:rsid w:val="00485135"/>
    <w:rsid w:val="00485919"/>
    <w:rsid w:val="004923FE"/>
    <w:rsid w:val="00493409"/>
    <w:rsid w:val="00494AAA"/>
    <w:rsid w:val="0049632C"/>
    <w:rsid w:val="0049639D"/>
    <w:rsid w:val="00496C26"/>
    <w:rsid w:val="00496D48"/>
    <w:rsid w:val="00496DAD"/>
    <w:rsid w:val="00497569"/>
    <w:rsid w:val="004975E1"/>
    <w:rsid w:val="004A15AA"/>
    <w:rsid w:val="004A2F6B"/>
    <w:rsid w:val="004A33C0"/>
    <w:rsid w:val="004A4306"/>
    <w:rsid w:val="004A7C60"/>
    <w:rsid w:val="004B1301"/>
    <w:rsid w:val="004B30B2"/>
    <w:rsid w:val="004B522A"/>
    <w:rsid w:val="004B7A1D"/>
    <w:rsid w:val="004C28F8"/>
    <w:rsid w:val="004C5E83"/>
    <w:rsid w:val="004D09A6"/>
    <w:rsid w:val="004D2797"/>
    <w:rsid w:val="004D5E97"/>
    <w:rsid w:val="004D6EFD"/>
    <w:rsid w:val="004D7F83"/>
    <w:rsid w:val="004E417A"/>
    <w:rsid w:val="004E4394"/>
    <w:rsid w:val="004E47CC"/>
    <w:rsid w:val="004E7790"/>
    <w:rsid w:val="004F13B7"/>
    <w:rsid w:val="004F1B39"/>
    <w:rsid w:val="004F2463"/>
    <w:rsid w:val="00501192"/>
    <w:rsid w:val="00502757"/>
    <w:rsid w:val="00502D88"/>
    <w:rsid w:val="005067BF"/>
    <w:rsid w:val="0050722B"/>
    <w:rsid w:val="00510A7E"/>
    <w:rsid w:val="005132B3"/>
    <w:rsid w:val="00513698"/>
    <w:rsid w:val="00514CDD"/>
    <w:rsid w:val="00514EDA"/>
    <w:rsid w:val="00516F82"/>
    <w:rsid w:val="005172A7"/>
    <w:rsid w:val="00520831"/>
    <w:rsid w:val="00521826"/>
    <w:rsid w:val="00522074"/>
    <w:rsid w:val="00526B9C"/>
    <w:rsid w:val="005332C2"/>
    <w:rsid w:val="00533C2B"/>
    <w:rsid w:val="00537318"/>
    <w:rsid w:val="00545DC7"/>
    <w:rsid w:val="00552CA9"/>
    <w:rsid w:val="005571BF"/>
    <w:rsid w:val="005605F7"/>
    <w:rsid w:val="00562309"/>
    <w:rsid w:val="0056415B"/>
    <w:rsid w:val="0056641C"/>
    <w:rsid w:val="00566A70"/>
    <w:rsid w:val="00567557"/>
    <w:rsid w:val="00571FF6"/>
    <w:rsid w:val="005746B1"/>
    <w:rsid w:val="00574C91"/>
    <w:rsid w:val="00574EE4"/>
    <w:rsid w:val="00576E99"/>
    <w:rsid w:val="005778F6"/>
    <w:rsid w:val="00577B4B"/>
    <w:rsid w:val="0058044A"/>
    <w:rsid w:val="00580903"/>
    <w:rsid w:val="00580A73"/>
    <w:rsid w:val="00580BBE"/>
    <w:rsid w:val="0058364D"/>
    <w:rsid w:val="005850C5"/>
    <w:rsid w:val="005861FC"/>
    <w:rsid w:val="00586792"/>
    <w:rsid w:val="005876F3"/>
    <w:rsid w:val="00590FB5"/>
    <w:rsid w:val="00591054"/>
    <w:rsid w:val="00593BCE"/>
    <w:rsid w:val="005942BD"/>
    <w:rsid w:val="00594435"/>
    <w:rsid w:val="005A26B8"/>
    <w:rsid w:val="005A32C3"/>
    <w:rsid w:val="005A361F"/>
    <w:rsid w:val="005A5CA1"/>
    <w:rsid w:val="005A5E8D"/>
    <w:rsid w:val="005B2429"/>
    <w:rsid w:val="005B47AA"/>
    <w:rsid w:val="005B69A4"/>
    <w:rsid w:val="005C0B67"/>
    <w:rsid w:val="005C1964"/>
    <w:rsid w:val="005C2198"/>
    <w:rsid w:val="005C4554"/>
    <w:rsid w:val="005C4674"/>
    <w:rsid w:val="005C4ED6"/>
    <w:rsid w:val="005C6164"/>
    <w:rsid w:val="005D620A"/>
    <w:rsid w:val="005E0C69"/>
    <w:rsid w:val="005E497C"/>
    <w:rsid w:val="005E619A"/>
    <w:rsid w:val="005E6D59"/>
    <w:rsid w:val="005F01BD"/>
    <w:rsid w:val="005F2AC9"/>
    <w:rsid w:val="005F2CA4"/>
    <w:rsid w:val="005F5F63"/>
    <w:rsid w:val="005F5F8B"/>
    <w:rsid w:val="005F6030"/>
    <w:rsid w:val="005F6AAE"/>
    <w:rsid w:val="0060010F"/>
    <w:rsid w:val="0060024E"/>
    <w:rsid w:val="006011F7"/>
    <w:rsid w:val="006012F6"/>
    <w:rsid w:val="00601E77"/>
    <w:rsid w:val="00602DAB"/>
    <w:rsid w:val="00607E5C"/>
    <w:rsid w:val="0061042A"/>
    <w:rsid w:val="00610B75"/>
    <w:rsid w:val="00611D59"/>
    <w:rsid w:val="00612F9E"/>
    <w:rsid w:val="0061649A"/>
    <w:rsid w:val="00625C92"/>
    <w:rsid w:val="0062665D"/>
    <w:rsid w:val="00630CE7"/>
    <w:rsid w:val="00631251"/>
    <w:rsid w:val="00634374"/>
    <w:rsid w:val="00640044"/>
    <w:rsid w:val="00641BBE"/>
    <w:rsid w:val="00641E7F"/>
    <w:rsid w:val="006503CD"/>
    <w:rsid w:val="00652172"/>
    <w:rsid w:val="00653030"/>
    <w:rsid w:val="0065463A"/>
    <w:rsid w:val="00660029"/>
    <w:rsid w:val="00661A5B"/>
    <w:rsid w:val="006734E3"/>
    <w:rsid w:val="00675791"/>
    <w:rsid w:val="00680213"/>
    <w:rsid w:val="006813B1"/>
    <w:rsid w:val="00682875"/>
    <w:rsid w:val="00682AD0"/>
    <w:rsid w:val="00683051"/>
    <w:rsid w:val="0068675D"/>
    <w:rsid w:val="00692DCA"/>
    <w:rsid w:val="00694A58"/>
    <w:rsid w:val="006A0642"/>
    <w:rsid w:val="006A100F"/>
    <w:rsid w:val="006A11CB"/>
    <w:rsid w:val="006A2767"/>
    <w:rsid w:val="006A5FD9"/>
    <w:rsid w:val="006A6DE6"/>
    <w:rsid w:val="006A6E09"/>
    <w:rsid w:val="006A7329"/>
    <w:rsid w:val="006B27E2"/>
    <w:rsid w:val="006B630E"/>
    <w:rsid w:val="006C067B"/>
    <w:rsid w:val="006C47D7"/>
    <w:rsid w:val="006C4B83"/>
    <w:rsid w:val="006C533F"/>
    <w:rsid w:val="006C53B7"/>
    <w:rsid w:val="006C64FF"/>
    <w:rsid w:val="006C7D46"/>
    <w:rsid w:val="006D1067"/>
    <w:rsid w:val="006D22BF"/>
    <w:rsid w:val="006D2F85"/>
    <w:rsid w:val="006D466E"/>
    <w:rsid w:val="006D49C9"/>
    <w:rsid w:val="006D55B6"/>
    <w:rsid w:val="006D5617"/>
    <w:rsid w:val="006D6AFD"/>
    <w:rsid w:val="006D6FAD"/>
    <w:rsid w:val="006D7D4B"/>
    <w:rsid w:val="006E1B71"/>
    <w:rsid w:val="006E39B8"/>
    <w:rsid w:val="006E4973"/>
    <w:rsid w:val="006E4CB6"/>
    <w:rsid w:val="006E62E8"/>
    <w:rsid w:val="006E64F1"/>
    <w:rsid w:val="006E7650"/>
    <w:rsid w:val="006F39AB"/>
    <w:rsid w:val="006F3D9E"/>
    <w:rsid w:val="00700247"/>
    <w:rsid w:val="007006D5"/>
    <w:rsid w:val="00701D65"/>
    <w:rsid w:val="007025DC"/>
    <w:rsid w:val="007028E6"/>
    <w:rsid w:val="0070303E"/>
    <w:rsid w:val="0070692C"/>
    <w:rsid w:val="00707376"/>
    <w:rsid w:val="00710697"/>
    <w:rsid w:val="007174B1"/>
    <w:rsid w:val="00720657"/>
    <w:rsid w:val="00720664"/>
    <w:rsid w:val="00722E6F"/>
    <w:rsid w:val="00725FA3"/>
    <w:rsid w:val="00727679"/>
    <w:rsid w:val="00727687"/>
    <w:rsid w:val="00731C2E"/>
    <w:rsid w:val="00732B0A"/>
    <w:rsid w:val="00732F56"/>
    <w:rsid w:val="0073302D"/>
    <w:rsid w:val="007335E9"/>
    <w:rsid w:val="00734131"/>
    <w:rsid w:val="00736408"/>
    <w:rsid w:val="00736467"/>
    <w:rsid w:val="0073761C"/>
    <w:rsid w:val="007502BB"/>
    <w:rsid w:val="007505B8"/>
    <w:rsid w:val="00750BCD"/>
    <w:rsid w:val="00750E25"/>
    <w:rsid w:val="00752B6C"/>
    <w:rsid w:val="00753263"/>
    <w:rsid w:val="007533B8"/>
    <w:rsid w:val="0075629B"/>
    <w:rsid w:val="00757DD7"/>
    <w:rsid w:val="00760BF2"/>
    <w:rsid w:val="00761FEE"/>
    <w:rsid w:val="007632A3"/>
    <w:rsid w:val="00763CCD"/>
    <w:rsid w:val="007648C4"/>
    <w:rsid w:val="00767B64"/>
    <w:rsid w:val="00771B0D"/>
    <w:rsid w:val="007724DA"/>
    <w:rsid w:val="00777FE8"/>
    <w:rsid w:val="00781C5D"/>
    <w:rsid w:val="0078356E"/>
    <w:rsid w:val="00785428"/>
    <w:rsid w:val="00786AA9"/>
    <w:rsid w:val="00786ADD"/>
    <w:rsid w:val="007902CA"/>
    <w:rsid w:val="0079579E"/>
    <w:rsid w:val="00796725"/>
    <w:rsid w:val="007A0FD8"/>
    <w:rsid w:val="007A71D4"/>
    <w:rsid w:val="007A7A6F"/>
    <w:rsid w:val="007A7CF4"/>
    <w:rsid w:val="007B339B"/>
    <w:rsid w:val="007B5BEC"/>
    <w:rsid w:val="007C2DE9"/>
    <w:rsid w:val="007C44C3"/>
    <w:rsid w:val="007C74E3"/>
    <w:rsid w:val="007C777B"/>
    <w:rsid w:val="007D1393"/>
    <w:rsid w:val="007D31BE"/>
    <w:rsid w:val="007D335A"/>
    <w:rsid w:val="007E37AA"/>
    <w:rsid w:val="007E3D5C"/>
    <w:rsid w:val="007E5B72"/>
    <w:rsid w:val="007E7D28"/>
    <w:rsid w:val="007F107D"/>
    <w:rsid w:val="007F5085"/>
    <w:rsid w:val="007F5573"/>
    <w:rsid w:val="007F55AF"/>
    <w:rsid w:val="007F6997"/>
    <w:rsid w:val="007F6E60"/>
    <w:rsid w:val="007F734A"/>
    <w:rsid w:val="008035F6"/>
    <w:rsid w:val="00804498"/>
    <w:rsid w:val="00810DBC"/>
    <w:rsid w:val="0081734F"/>
    <w:rsid w:val="0081786B"/>
    <w:rsid w:val="00820614"/>
    <w:rsid w:val="008246B9"/>
    <w:rsid w:val="00825B5D"/>
    <w:rsid w:val="00825E2A"/>
    <w:rsid w:val="00825FA5"/>
    <w:rsid w:val="0082733C"/>
    <w:rsid w:val="0083225F"/>
    <w:rsid w:val="00833FA8"/>
    <w:rsid w:val="00836293"/>
    <w:rsid w:val="008372D1"/>
    <w:rsid w:val="008375DD"/>
    <w:rsid w:val="00837E4D"/>
    <w:rsid w:val="00842EB5"/>
    <w:rsid w:val="00844995"/>
    <w:rsid w:val="00850E7D"/>
    <w:rsid w:val="008541E4"/>
    <w:rsid w:val="00855B17"/>
    <w:rsid w:val="00863747"/>
    <w:rsid w:val="00863CFB"/>
    <w:rsid w:val="00864DF6"/>
    <w:rsid w:val="00865CA3"/>
    <w:rsid w:val="00865D8E"/>
    <w:rsid w:val="008704EB"/>
    <w:rsid w:val="0087098F"/>
    <w:rsid w:val="008736CA"/>
    <w:rsid w:val="00874338"/>
    <w:rsid w:val="008757C4"/>
    <w:rsid w:val="008810BA"/>
    <w:rsid w:val="008826DD"/>
    <w:rsid w:val="00882B39"/>
    <w:rsid w:val="00883A24"/>
    <w:rsid w:val="00884561"/>
    <w:rsid w:val="00886EF9"/>
    <w:rsid w:val="0088763D"/>
    <w:rsid w:val="0089153B"/>
    <w:rsid w:val="00891B9A"/>
    <w:rsid w:val="008976ED"/>
    <w:rsid w:val="00897D0F"/>
    <w:rsid w:val="008A0291"/>
    <w:rsid w:val="008A28E9"/>
    <w:rsid w:val="008A35D6"/>
    <w:rsid w:val="008A4EB9"/>
    <w:rsid w:val="008A7ABC"/>
    <w:rsid w:val="008B040B"/>
    <w:rsid w:val="008B299C"/>
    <w:rsid w:val="008B3CA1"/>
    <w:rsid w:val="008B6AA3"/>
    <w:rsid w:val="008B76C0"/>
    <w:rsid w:val="008B7AE0"/>
    <w:rsid w:val="008C3FBC"/>
    <w:rsid w:val="008C50E4"/>
    <w:rsid w:val="008C6388"/>
    <w:rsid w:val="008D319D"/>
    <w:rsid w:val="008D446C"/>
    <w:rsid w:val="008D4605"/>
    <w:rsid w:val="008D50A5"/>
    <w:rsid w:val="008D518E"/>
    <w:rsid w:val="008D5681"/>
    <w:rsid w:val="008D6B54"/>
    <w:rsid w:val="008D77D5"/>
    <w:rsid w:val="008E0818"/>
    <w:rsid w:val="008E2D58"/>
    <w:rsid w:val="008E2EB2"/>
    <w:rsid w:val="008E419C"/>
    <w:rsid w:val="008E5272"/>
    <w:rsid w:val="008E54FE"/>
    <w:rsid w:val="008E558B"/>
    <w:rsid w:val="008E6E11"/>
    <w:rsid w:val="008E7C8F"/>
    <w:rsid w:val="008F0261"/>
    <w:rsid w:val="008F2A3F"/>
    <w:rsid w:val="008F47FD"/>
    <w:rsid w:val="008F56D8"/>
    <w:rsid w:val="008F58DD"/>
    <w:rsid w:val="008F652B"/>
    <w:rsid w:val="0090072D"/>
    <w:rsid w:val="00900C5C"/>
    <w:rsid w:val="00901239"/>
    <w:rsid w:val="00904750"/>
    <w:rsid w:val="00906AE2"/>
    <w:rsid w:val="00907C86"/>
    <w:rsid w:val="00912A12"/>
    <w:rsid w:val="0091488A"/>
    <w:rsid w:val="00916274"/>
    <w:rsid w:val="00922E9F"/>
    <w:rsid w:val="00923CFB"/>
    <w:rsid w:val="009252E5"/>
    <w:rsid w:val="009252EB"/>
    <w:rsid w:val="00925C24"/>
    <w:rsid w:val="009270E1"/>
    <w:rsid w:val="00930648"/>
    <w:rsid w:val="009309CF"/>
    <w:rsid w:val="00936AB2"/>
    <w:rsid w:val="00936F36"/>
    <w:rsid w:val="009371EC"/>
    <w:rsid w:val="00937D79"/>
    <w:rsid w:val="00942502"/>
    <w:rsid w:val="00942958"/>
    <w:rsid w:val="00944760"/>
    <w:rsid w:val="00944D5F"/>
    <w:rsid w:val="00947CF5"/>
    <w:rsid w:val="00947EAB"/>
    <w:rsid w:val="0095121E"/>
    <w:rsid w:val="00951A61"/>
    <w:rsid w:val="00951AA4"/>
    <w:rsid w:val="009539A8"/>
    <w:rsid w:val="00954CE4"/>
    <w:rsid w:val="00955F23"/>
    <w:rsid w:val="009571B2"/>
    <w:rsid w:val="009603B2"/>
    <w:rsid w:val="0096146E"/>
    <w:rsid w:val="00961B12"/>
    <w:rsid w:val="00962404"/>
    <w:rsid w:val="00962CF2"/>
    <w:rsid w:val="00963F3D"/>
    <w:rsid w:val="009649B0"/>
    <w:rsid w:val="0096662F"/>
    <w:rsid w:val="00967DFA"/>
    <w:rsid w:val="009720FF"/>
    <w:rsid w:val="00972556"/>
    <w:rsid w:val="00980C59"/>
    <w:rsid w:val="009820FC"/>
    <w:rsid w:val="00983940"/>
    <w:rsid w:val="009844F5"/>
    <w:rsid w:val="009848FA"/>
    <w:rsid w:val="00986E34"/>
    <w:rsid w:val="0098718E"/>
    <w:rsid w:val="00990EA7"/>
    <w:rsid w:val="0099200A"/>
    <w:rsid w:val="00994A07"/>
    <w:rsid w:val="00994D0F"/>
    <w:rsid w:val="00996219"/>
    <w:rsid w:val="0099730E"/>
    <w:rsid w:val="009A138D"/>
    <w:rsid w:val="009A166E"/>
    <w:rsid w:val="009A349E"/>
    <w:rsid w:val="009A47CD"/>
    <w:rsid w:val="009A4B5C"/>
    <w:rsid w:val="009A4CB3"/>
    <w:rsid w:val="009A4DF7"/>
    <w:rsid w:val="009A5CAC"/>
    <w:rsid w:val="009A7525"/>
    <w:rsid w:val="009A762C"/>
    <w:rsid w:val="009B0FFF"/>
    <w:rsid w:val="009B16E7"/>
    <w:rsid w:val="009B4C71"/>
    <w:rsid w:val="009B6549"/>
    <w:rsid w:val="009C030F"/>
    <w:rsid w:val="009C1A70"/>
    <w:rsid w:val="009C1E2D"/>
    <w:rsid w:val="009C26B6"/>
    <w:rsid w:val="009C71C2"/>
    <w:rsid w:val="009C7787"/>
    <w:rsid w:val="009D18C5"/>
    <w:rsid w:val="009D30B5"/>
    <w:rsid w:val="009D5FE3"/>
    <w:rsid w:val="009E0AAC"/>
    <w:rsid w:val="009E3B82"/>
    <w:rsid w:val="009E519C"/>
    <w:rsid w:val="009E566B"/>
    <w:rsid w:val="009E7C9E"/>
    <w:rsid w:val="009F336C"/>
    <w:rsid w:val="009F3663"/>
    <w:rsid w:val="009F4E3D"/>
    <w:rsid w:val="009F6F03"/>
    <w:rsid w:val="00A010A2"/>
    <w:rsid w:val="00A01BB9"/>
    <w:rsid w:val="00A02765"/>
    <w:rsid w:val="00A02812"/>
    <w:rsid w:val="00A02CB7"/>
    <w:rsid w:val="00A035D7"/>
    <w:rsid w:val="00A037A3"/>
    <w:rsid w:val="00A10567"/>
    <w:rsid w:val="00A12446"/>
    <w:rsid w:val="00A1247D"/>
    <w:rsid w:val="00A160FB"/>
    <w:rsid w:val="00A21776"/>
    <w:rsid w:val="00A21F9E"/>
    <w:rsid w:val="00A2398F"/>
    <w:rsid w:val="00A268D9"/>
    <w:rsid w:val="00A30A69"/>
    <w:rsid w:val="00A3233B"/>
    <w:rsid w:val="00A36D7E"/>
    <w:rsid w:val="00A403CA"/>
    <w:rsid w:val="00A425BC"/>
    <w:rsid w:val="00A42B35"/>
    <w:rsid w:val="00A43D50"/>
    <w:rsid w:val="00A4494D"/>
    <w:rsid w:val="00A50E6A"/>
    <w:rsid w:val="00A54750"/>
    <w:rsid w:val="00A6385E"/>
    <w:rsid w:val="00A64303"/>
    <w:rsid w:val="00A6507F"/>
    <w:rsid w:val="00A6537D"/>
    <w:rsid w:val="00A674A9"/>
    <w:rsid w:val="00A702D1"/>
    <w:rsid w:val="00A704B3"/>
    <w:rsid w:val="00A706E7"/>
    <w:rsid w:val="00A8374F"/>
    <w:rsid w:val="00A8475C"/>
    <w:rsid w:val="00A85EEE"/>
    <w:rsid w:val="00A872C5"/>
    <w:rsid w:val="00A9141E"/>
    <w:rsid w:val="00A91C60"/>
    <w:rsid w:val="00A94A0D"/>
    <w:rsid w:val="00A95DBF"/>
    <w:rsid w:val="00A96549"/>
    <w:rsid w:val="00A971E2"/>
    <w:rsid w:val="00AA0628"/>
    <w:rsid w:val="00AB23F6"/>
    <w:rsid w:val="00AB29DB"/>
    <w:rsid w:val="00AB65FB"/>
    <w:rsid w:val="00AC1DD9"/>
    <w:rsid w:val="00AC3E54"/>
    <w:rsid w:val="00AC4707"/>
    <w:rsid w:val="00AC56E4"/>
    <w:rsid w:val="00AD0772"/>
    <w:rsid w:val="00AD08E3"/>
    <w:rsid w:val="00AD14FD"/>
    <w:rsid w:val="00AD1831"/>
    <w:rsid w:val="00AD3FF1"/>
    <w:rsid w:val="00AD4486"/>
    <w:rsid w:val="00AD49F0"/>
    <w:rsid w:val="00AD5A55"/>
    <w:rsid w:val="00AE17B5"/>
    <w:rsid w:val="00AE6EBD"/>
    <w:rsid w:val="00AE71BB"/>
    <w:rsid w:val="00AE75C6"/>
    <w:rsid w:val="00AE79E2"/>
    <w:rsid w:val="00AF2A69"/>
    <w:rsid w:val="00AF3672"/>
    <w:rsid w:val="00AF3841"/>
    <w:rsid w:val="00AF4F87"/>
    <w:rsid w:val="00AF7F1B"/>
    <w:rsid w:val="00B01AE1"/>
    <w:rsid w:val="00B0587A"/>
    <w:rsid w:val="00B07586"/>
    <w:rsid w:val="00B0785B"/>
    <w:rsid w:val="00B11744"/>
    <w:rsid w:val="00B146A1"/>
    <w:rsid w:val="00B14E3D"/>
    <w:rsid w:val="00B16A34"/>
    <w:rsid w:val="00B16BA0"/>
    <w:rsid w:val="00B23807"/>
    <w:rsid w:val="00B25CD3"/>
    <w:rsid w:val="00B27A80"/>
    <w:rsid w:val="00B31988"/>
    <w:rsid w:val="00B32269"/>
    <w:rsid w:val="00B327C4"/>
    <w:rsid w:val="00B3421D"/>
    <w:rsid w:val="00B3526D"/>
    <w:rsid w:val="00B35493"/>
    <w:rsid w:val="00B36BAE"/>
    <w:rsid w:val="00B403A2"/>
    <w:rsid w:val="00B41728"/>
    <w:rsid w:val="00B422B2"/>
    <w:rsid w:val="00B4377C"/>
    <w:rsid w:val="00B47DBA"/>
    <w:rsid w:val="00B5047E"/>
    <w:rsid w:val="00B51A73"/>
    <w:rsid w:val="00B5200F"/>
    <w:rsid w:val="00B526E7"/>
    <w:rsid w:val="00B52AAC"/>
    <w:rsid w:val="00B54A19"/>
    <w:rsid w:val="00B54BBC"/>
    <w:rsid w:val="00B568FD"/>
    <w:rsid w:val="00B57B80"/>
    <w:rsid w:val="00B57C66"/>
    <w:rsid w:val="00B6145B"/>
    <w:rsid w:val="00B62379"/>
    <w:rsid w:val="00B646DB"/>
    <w:rsid w:val="00B64D59"/>
    <w:rsid w:val="00B65765"/>
    <w:rsid w:val="00B665D6"/>
    <w:rsid w:val="00B66CC4"/>
    <w:rsid w:val="00B66F25"/>
    <w:rsid w:val="00B71F34"/>
    <w:rsid w:val="00B72028"/>
    <w:rsid w:val="00B72DAC"/>
    <w:rsid w:val="00B74185"/>
    <w:rsid w:val="00B754BA"/>
    <w:rsid w:val="00B7691E"/>
    <w:rsid w:val="00B77941"/>
    <w:rsid w:val="00B80A92"/>
    <w:rsid w:val="00B80AEA"/>
    <w:rsid w:val="00B80F17"/>
    <w:rsid w:val="00B83705"/>
    <w:rsid w:val="00B85902"/>
    <w:rsid w:val="00B91DE1"/>
    <w:rsid w:val="00B94B91"/>
    <w:rsid w:val="00B961AE"/>
    <w:rsid w:val="00B96B59"/>
    <w:rsid w:val="00BA100B"/>
    <w:rsid w:val="00BA1988"/>
    <w:rsid w:val="00BA4E0C"/>
    <w:rsid w:val="00BA524A"/>
    <w:rsid w:val="00BA5B8D"/>
    <w:rsid w:val="00BB0891"/>
    <w:rsid w:val="00BB7E16"/>
    <w:rsid w:val="00BC0BA6"/>
    <w:rsid w:val="00BC241E"/>
    <w:rsid w:val="00BC2EBD"/>
    <w:rsid w:val="00BC4763"/>
    <w:rsid w:val="00BC5957"/>
    <w:rsid w:val="00BC7779"/>
    <w:rsid w:val="00BD2B59"/>
    <w:rsid w:val="00BE2C49"/>
    <w:rsid w:val="00BE62AB"/>
    <w:rsid w:val="00BE6770"/>
    <w:rsid w:val="00BF04E0"/>
    <w:rsid w:val="00BF4AFF"/>
    <w:rsid w:val="00BF59D3"/>
    <w:rsid w:val="00BF66AE"/>
    <w:rsid w:val="00C000B4"/>
    <w:rsid w:val="00C0375D"/>
    <w:rsid w:val="00C03DBC"/>
    <w:rsid w:val="00C03F12"/>
    <w:rsid w:val="00C04DCD"/>
    <w:rsid w:val="00C07C75"/>
    <w:rsid w:val="00C133D7"/>
    <w:rsid w:val="00C15527"/>
    <w:rsid w:val="00C15CAE"/>
    <w:rsid w:val="00C2107C"/>
    <w:rsid w:val="00C21892"/>
    <w:rsid w:val="00C3370C"/>
    <w:rsid w:val="00C340F2"/>
    <w:rsid w:val="00C35A41"/>
    <w:rsid w:val="00C35E20"/>
    <w:rsid w:val="00C36305"/>
    <w:rsid w:val="00C36B7A"/>
    <w:rsid w:val="00C407FD"/>
    <w:rsid w:val="00C43189"/>
    <w:rsid w:val="00C434E1"/>
    <w:rsid w:val="00C44F4B"/>
    <w:rsid w:val="00C4520F"/>
    <w:rsid w:val="00C4548F"/>
    <w:rsid w:val="00C45A1C"/>
    <w:rsid w:val="00C46BC1"/>
    <w:rsid w:val="00C50DE3"/>
    <w:rsid w:val="00C52F17"/>
    <w:rsid w:val="00C54A0C"/>
    <w:rsid w:val="00C54EDC"/>
    <w:rsid w:val="00C57422"/>
    <w:rsid w:val="00C60C90"/>
    <w:rsid w:val="00C62B7C"/>
    <w:rsid w:val="00C6302B"/>
    <w:rsid w:val="00C6325F"/>
    <w:rsid w:val="00C632AF"/>
    <w:rsid w:val="00C64E89"/>
    <w:rsid w:val="00C65CE9"/>
    <w:rsid w:val="00C6668E"/>
    <w:rsid w:val="00C676EB"/>
    <w:rsid w:val="00C70C7E"/>
    <w:rsid w:val="00C71BE1"/>
    <w:rsid w:val="00C72C60"/>
    <w:rsid w:val="00C72F12"/>
    <w:rsid w:val="00C734F5"/>
    <w:rsid w:val="00C73C2E"/>
    <w:rsid w:val="00C74232"/>
    <w:rsid w:val="00C75499"/>
    <w:rsid w:val="00C76F15"/>
    <w:rsid w:val="00C8067F"/>
    <w:rsid w:val="00C80C03"/>
    <w:rsid w:val="00C80E4B"/>
    <w:rsid w:val="00C815B5"/>
    <w:rsid w:val="00C830B6"/>
    <w:rsid w:val="00C84471"/>
    <w:rsid w:val="00C856A3"/>
    <w:rsid w:val="00C857C5"/>
    <w:rsid w:val="00C86D1E"/>
    <w:rsid w:val="00C8714C"/>
    <w:rsid w:val="00C87F57"/>
    <w:rsid w:val="00C92EB4"/>
    <w:rsid w:val="00C95FBE"/>
    <w:rsid w:val="00CA30CF"/>
    <w:rsid w:val="00CA3130"/>
    <w:rsid w:val="00CA4125"/>
    <w:rsid w:val="00CA4191"/>
    <w:rsid w:val="00CA61C4"/>
    <w:rsid w:val="00CA76F9"/>
    <w:rsid w:val="00CB0A88"/>
    <w:rsid w:val="00CB0F77"/>
    <w:rsid w:val="00CB4E8E"/>
    <w:rsid w:val="00CB5B7B"/>
    <w:rsid w:val="00CB629B"/>
    <w:rsid w:val="00CB64D2"/>
    <w:rsid w:val="00CB6FBC"/>
    <w:rsid w:val="00CC306F"/>
    <w:rsid w:val="00CC3C0B"/>
    <w:rsid w:val="00CC62B8"/>
    <w:rsid w:val="00CD2EA1"/>
    <w:rsid w:val="00CD3041"/>
    <w:rsid w:val="00CD3E27"/>
    <w:rsid w:val="00CD4A84"/>
    <w:rsid w:val="00CD66FD"/>
    <w:rsid w:val="00CD69D2"/>
    <w:rsid w:val="00CD6A66"/>
    <w:rsid w:val="00CE063E"/>
    <w:rsid w:val="00CE2394"/>
    <w:rsid w:val="00CE4BA7"/>
    <w:rsid w:val="00CE569F"/>
    <w:rsid w:val="00CE65AD"/>
    <w:rsid w:val="00CE74D6"/>
    <w:rsid w:val="00CF042D"/>
    <w:rsid w:val="00CF2B42"/>
    <w:rsid w:val="00CF7FB2"/>
    <w:rsid w:val="00D00735"/>
    <w:rsid w:val="00D01382"/>
    <w:rsid w:val="00D015D4"/>
    <w:rsid w:val="00D01C9C"/>
    <w:rsid w:val="00D034AC"/>
    <w:rsid w:val="00D06203"/>
    <w:rsid w:val="00D06710"/>
    <w:rsid w:val="00D11D51"/>
    <w:rsid w:val="00D129B9"/>
    <w:rsid w:val="00D12C24"/>
    <w:rsid w:val="00D137A5"/>
    <w:rsid w:val="00D1418A"/>
    <w:rsid w:val="00D16AEC"/>
    <w:rsid w:val="00D17388"/>
    <w:rsid w:val="00D17766"/>
    <w:rsid w:val="00D225E1"/>
    <w:rsid w:val="00D22786"/>
    <w:rsid w:val="00D24613"/>
    <w:rsid w:val="00D2469F"/>
    <w:rsid w:val="00D26175"/>
    <w:rsid w:val="00D26D3B"/>
    <w:rsid w:val="00D3029C"/>
    <w:rsid w:val="00D32FD3"/>
    <w:rsid w:val="00D3402E"/>
    <w:rsid w:val="00D34384"/>
    <w:rsid w:val="00D354AC"/>
    <w:rsid w:val="00D35D6E"/>
    <w:rsid w:val="00D44DA3"/>
    <w:rsid w:val="00D47B43"/>
    <w:rsid w:val="00D52182"/>
    <w:rsid w:val="00D53045"/>
    <w:rsid w:val="00D54B8A"/>
    <w:rsid w:val="00D6062A"/>
    <w:rsid w:val="00D6132A"/>
    <w:rsid w:val="00D62988"/>
    <w:rsid w:val="00D62DE2"/>
    <w:rsid w:val="00D64C3C"/>
    <w:rsid w:val="00D67464"/>
    <w:rsid w:val="00D67A25"/>
    <w:rsid w:val="00D67E8A"/>
    <w:rsid w:val="00D67FB7"/>
    <w:rsid w:val="00D72E77"/>
    <w:rsid w:val="00D742F9"/>
    <w:rsid w:val="00D74DF3"/>
    <w:rsid w:val="00D8003F"/>
    <w:rsid w:val="00D80080"/>
    <w:rsid w:val="00D825B1"/>
    <w:rsid w:val="00D86BC8"/>
    <w:rsid w:val="00D93AA6"/>
    <w:rsid w:val="00D93E75"/>
    <w:rsid w:val="00D943BF"/>
    <w:rsid w:val="00D94C4B"/>
    <w:rsid w:val="00DA1412"/>
    <w:rsid w:val="00DA33DE"/>
    <w:rsid w:val="00DA4877"/>
    <w:rsid w:val="00DA65BF"/>
    <w:rsid w:val="00DA6D5D"/>
    <w:rsid w:val="00DB07E4"/>
    <w:rsid w:val="00DB202E"/>
    <w:rsid w:val="00DB2E55"/>
    <w:rsid w:val="00DB4AE2"/>
    <w:rsid w:val="00DC1A19"/>
    <w:rsid w:val="00DC6896"/>
    <w:rsid w:val="00DD2CEC"/>
    <w:rsid w:val="00DD653F"/>
    <w:rsid w:val="00DE1229"/>
    <w:rsid w:val="00DE1702"/>
    <w:rsid w:val="00DE235F"/>
    <w:rsid w:val="00DE4BF4"/>
    <w:rsid w:val="00DE5B2F"/>
    <w:rsid w:val="00DF1195"/>
    <w:rsid w:val="00DF4639"/>
    <w:rsid w:val="00DF62DE"/>
    <w:rsid w:val="00DF7D74"/>
    <w:rsid w:val="00E02676"/>
    <w:rsid w:val="00E0462A"/>
    <w:rsid w:val="00E052FD"/>
    <w:rsid w:val="00E07CA7"/>
    <w:rsid w:val="00E14111"/>
    <w:rsid w:val="00E25E0C"/>
    <w:rsid w:val="00E2615D"/>
    <w:rsid w:val="00E3172A"/>
    <w:rsid w:val="00E3234B"/>
    <w:rsid w:val="00E40863"/>
    <w:rsid w:val="00E41B72"/>
    <w:rsid w:val="00E42408"/>
    <w:rsid w:val="00E4301C"/>
    <w:rsid w:val="00E44A7F"/>
    <w:rsid w:val="00E4517A"/>
    <w:rsid w:val="00E45681"/>
    <w:rsid w:val="00E461EA"/>
    <w:rsid w:val="00E472E5"/>
    <w:rsid w:val="00E5126A"/>
    <w:rsid w:val="00E53045"/>
    <w:rsid w:val="00E5393E"/>
    <w:rsid w:val="00E53A48"/>
    <w:rsid w:val="00E56402"/>
    <w:rsid w:val="00E61C9D"/>
    <w:rsid w:val="00E630C9"/>
    <w:rsid w:val="00E63E6B"/>
    <w:rsid w:val="00E66141"/>
    <w:rsid w:val="00E709A6"/>
    <w:rsid w:val="00E73052"/>
    <w:rsid w:val="00E76E73"/>
    <w:rsid w:val="00E7735D"/>
    <w:rsid w:val="00E81F2E"/>
    <w:rsid w:val="00E8309F"/>
    <w:rsid w:val="00E83957"/>
    <w:rsid w:val="00E83B45"/>
    <w:rsid w:val="00E83CFE"/>
    <w:rsid w:val="00E85EDD"/>
    <w:rsid w:val="00E90328"/>
    <w:rsid w:val="00E93C1B"/>
    <w:rsid w:val="00E94CDD"/>
    <w:rsid w:val="00E95C17"/>
    <w:rsid w:val="00E95EEB"/>
    <w:rsid w:val="00E972BC"/>
    <w:rsid w:val="00EA210C"/>
    <w:rsid w:val="00EA237D"/>
    <w:rsid w:val="00EA381C"/>
    <w:rsid w:val="00EA5EFC"/>
    <w:rsid w:val="00EA5FFE"/>
    <w:rsid w:val="00EA72FE"/>
    <w:rsid w:val="00EB0BF0"/>
    <w:rsid w:val="00EB230F"/>
    <w:rsid w:val="00EB598A"/>
    <w:rsid w:val="00EB7DCF"/>
    <w:rsid w:val="00EC2781"/>
    <w:rsid w:val="00EC2F47"/>
    <w:rsid w:val="00EC5E3D"/>
    <w:rsid w:val="00EC7593"/>
    <w:rsid w:val="00ED19CA"/>
    <w:rsid w:val="00ED22D4"/>
    <w:rsid w:val="00ED246D"/>
    <w:rsid w:val="00ED3276"/>
    <w:rsid w:val="00ED43DC"/>
    <w:rsid w:val="00ED51D0"/>
    <w:rsid w:val="00ED6E8A"/>
    <w:rsid w:val="00EE109C"/>
    <w:rsid w:val="00EE1C12"/>
    <w:rsid w:val="00EE260C"/>
    <w:rsid w:val="00EF028A"/>
    <w:rsid w:val="00EF08BF"/>
    <w:rsid w:val="00EF0F78"/>
    <w:rsid w:val="00EF23E8"/>
    <w:rsid w:val="00EF2D5D"/>
    <w:rsid w:val="00EF5EC3"/>
    <w:rsid w:val="00EF7991"/>
    <w:rsid w:val="00F00F1F"/>
    <w:rsid w:val="00F0176B"/>
    <w:rsid w:val="00F01CFD"/>
    <w:rsid w:val="00F04098"/>
    <w:rsid w:val="00F06BCD"/>
    <w:rsid w:val="00F07A84"/>
    <w:rsid w:val="00F1505F"/>
    <w:rsid w:val="00F16168"/>
    <w:rsid w:val="00F201BB"/>
    <w:rsid w:val="00F308AB"/>
    <w:rsid w:val="00F31BAD"/>
    <w:rsid w:val="00F3461F"/>
    <w:rsid w:val="00F35134"/>
    <w:rsid w:val="00F35325"/>
    <w:rsid w:val="00F37B2C"/>
    <w:rsid w:val="00F421EB"/>
    <w:rsid w:val="00F429B5"/>
    <w:rsid w:val="00F43058"/>
    <w:rsid w:val="00F43BCB"/>
    <w:rsid w:val="00F43FB5"/>
    <w:rsid w:val="00F47F7B"/>
    <w:rsid w:val="00F50909"/>
    <w:rsid w:val="00F521BC"/>
    <w:rsid w:val="00F52849"/>
    <w:rsid w:val="00F53675"/>
    <w:rsid w:val="00F54353"/>
    <w:rsid w:val="00F55878"/>
    <w:rsid w:val="00F57AAB"/>
    <w:rsid w:val="00F631B5"/>
    <w:rsid w:val="00F6399C"/>
    <w:rsid w:val="00F64E4F"/>
    <w:rsid w:val="00F66E10"/>
    <w:rsid w:val="00F704B2"/>
    <w:rsid w:val="00F706D1"/>
    <w:rsid w:val="00F70E75"/>
    <w:rsid w:val="00F714F1"/>
    <w:rsid w:val="00F74296"/>
    <w:rsid w:val="00F75423"/>
    <w:rsid w:val="00F75C2C"/>
    <w:rsid w:val="00F76F48"/>
    <w:rsid w:val="00F80A7C"/>
    <w:rsid w:val="00F824F6"/>
    <w:rsid w:val="00F839C5"/>
    <w:rsid w:val="00F85170"/>
    <w:rsid w:val="00F85172"/>
    <w:rsid w:val="00F9257A"/>
    <w:rsid w:val="00F9543D"/>
    <w:rsid w:val="00F954AA"/>
    <w:rsid w:val="00F96E06"/>
    <w:rsid w:val="00FA3F04"/>
    <w:rsid w:val="00FA64E6"/>
    <w:rsid w:val="00FA7728"/>
    <w:rsid w:val="00FA7765"/>
    <w:rsid w:val="00FA7B4E"/>
    <w:rsid w:val="00FB6182"/>
    <w:rsid w:val="00FC1204"/>
    <w:rsid w:val="00FC3AF6"/>
    <w:rsid w:val="00FC434A"/>
    <w:rsid w:val="00FC488A"/>
    <w:rsid w:val="00FC535D"/>
    <w:rsid w:val="00FC58A3"/>
    <w:rsid w:val="00FC5C0F"/>
    <w:rsid w:val="00FC62CF"/>
    <w:rsid w:val="00FC7DA2"/>
    <w:rsid w:val="00FD0296"/>
    <w:rsid w:val="00FD0AEC"/>
    <w:rsid w:val="00FD37E6"/>
    <w:rsid w:val="00FD4167"/>
    <w:rsid w:val="00FD4292"/>
    <w:rsid w:val="00FD6312"/>
    <w:rsid w:val="00FD6CD9"/>
    <w:rsid w:val="00FD7B56"/>
    <w:rsid w:val="00FE0322"/>
    <w:rsid w:val="00FE3821"/>
    <w:rsid w:val="00FE59B4"/>
    <w:rsid w:val="00FE6739"/>
    <w:rsid w:val="00FE6940"/>
    <w:rsid w:val="00FE7EF2"/>
    <w:rsid w:val="00FF03DF"/>
    <w:rsid w:val="00FF111D"/>
    <w:rsid w:val="00FF158A"/>
    <w:rsid w:val="00FF3584"/>
    <w:rsid w:val="00FF3A89"/>
    <w:rsid w:val="00FF6330"/>
    <w:rsid w:val="589E384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641D0"/>
  <w15:docId w15:val="{4113C9BF-A590-4C9E-B414-3743B3DE4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Standard" w:default="1">
    <w:name w:val="Normal"/>
    <w:qFormat/>
    <w:rsid w:val="00916274"/>
  </w:style>
  <w:style w:type="paragraph" w:styleId="berschrift1">
    <w:name w:val="heading 1"/>
    <w:basedOn w:val="Listenabsatz"/>
    <w:next w:val="Standard"/>
    <w:link w:val="berschrift1Zchn"/>
    <w:uiPriority w:val="9"/>
    <w:qFormat/>
    <w:rsid w:val="00D225E1"/>
    <w:pPr>
      <w:numPr>
        <w:numId w:val="26"/>
      </w:numPr>
      <w:outlineLvl w:val="0"/>
    </w:pPr>
    <w:rPr>
      <w:rFonts w:asciiTheme="minorHAnsi" w:hAnsiTheme="minorHAnsi"/>
      <w:b/>
      <w:sz w:val="28"/>
    </w:rPr>
  </w:style>
  <w:style w:type="paragraph" w:styleId="berschrift2">
    <w:name w:val="heading 2"/>
    <w:basedOn w:val="Listenabsatz"/>
    <w:next w:val="Standard"/>
    <w:link w:val="berschrift2Zchn"/>
    <w:uiPriority w:val="9"/>
    <w:unhideWhenUsed/>
    <w:qFormat/>
    <w:rsid w:val="00D225E1"/>
    <w:pPr>
      <w:numPr>
        <w:ilvl w:val="1"/>
        <w:numId w:val="26"/>
      </w:numPr>
      <w:outlineLvl w:val="1"/>
    </w:pPr>
    <w:rPr>
      <w:rFonts w:asciiTheme="minorHAnsi" w:hAnsiTheme="minorHAnsi"/>
      <w:b/>
      <w:sz w:val="26"/>
    </w:rPr>
  </w:style>
  <w:style w:type="paragraph" w:styleId="berschrift3">
    <w:name w:val="heading 3"/>
    <w:basedOn w:val="Listenabsatz"/>
    <w:next w:val="Standard"/>
    <w:link w:val="berschrift3Zchn"/>
    <w:uiPriority w:val="9"/>
    <w:unhideWhenUsed/>
    <w:qFormat/>
    <w:rsid w:val="00D225E1"/>
    <w:pPr>
      <w:numPr>
        <w:ilvl w:val="2"/>
        <w:numId w:val="26"/>
      </w:numPr>
      <w:outlineLvl w:val="2"/>
    </w:pPr>
    <w:rPr>
      <w:rFonts w:asciiTheme="minorHAnsi" w:hAnsiTheme="minorHAnsi"/>
      <w:b/>
      <w:sz w:val="24"/>
    </w:rPr>
  </w:style>
  <w:style w:type="paragraph" w:styleId="berschrift4">
    <w:name w:val="heading 4"/>
    <w:basedOn w:val="Listenabsatz"/>
    <w:next w:val="Standard"/>
    <w:link w:val="berschrift4Zchn"/>
    <w:uiPriority w:val="9"/>
    <w:unhideWhenUsed/>
    <w:qFormat/>
    <w:rsid w:val="00D225E1"/>
    <w:pPr>
      <w:numPr>
        <w:ilvl w:val="3"/>
        <w:numId w:val="26"/>
      </w:numPr>
      <w:outlineLvl w:val="3"/>
    </w:pPr>
    <w:rPr>
      <w:b/>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D225E1"/>
    <w:rPr>
      <w:rFonts w:asciiTheme="minorHAnsi" w:hAnsiTheme="minorHAnsi"/>
      <w:b/>
      <w:sz w:val="28"/>
    </w:rPr>
  </w:style>
  <w:style w:type="paragraph" w:styleId="Listenabsatz">
    <w:name w:val="List Paragraph"/>
    <w:basedOn w:val="Standard"/>
    <w:uiPriority w:val="34"/>
    <w:qFormat/>
    <w:rsid w:val="005332C2"/>
    <w:pPr>
      <w:ind w:left="720"/>
      <w:contextualSpacing/>
    </w:pPr>
  </w:style>
  <w:style w:type="character" w:styleId="berschrift2Zchn" w:customStyle="1">
    <w:name w:val="Überschrift 2 Zchn"/>
    <w:basedOn w:val="Absatz-Standardschriftart"/>
    <w:link w:val="berschrift2"/>
    <w:uiPriority w:val="9"/>
    <w:rsid w:val="00D225E1"/>
    <w:rPr>
      <w:rFonts w:asciiTheme="minorHAnsi" w:hAnsiTheme="minorHAnsi"/>
      <w:b/>
      <w:sz w:val="26"/>
    </w:rPr>
  </w:style>
  <w:style w:type="character" w:styleId="berschrift3Zchn" w:customStyle="1">
    <w:name w:val="Überschrift 3 Zchn"/>
    <w:basedOn w:val="Absatz-Standardschriftart"/>
    <w:link w:val="berschrift3"/>
    <w:uiPriority w:val="9"/>
    <w:rsid w:val="00D225E1"/>
    <w:rPr>
      <w:rFonts w:asciiTheme="minorHAnsi" w:hAnsiTheme="minorHAnsi"/>
      <w:b/>
      <w:sz w:val="24"/>
    </w:rPr>
  </w:style>
  <w:style w:type="character" w:styleId="berschrift4Zchn" w:customStyle="1">
    <w:name w:val="Überschrift 4 Zchn"/>
    <w:basedOn w:val="Absatz-Standardschriftart"/>
    <w:link w:val="berschrift4"/>
    <w:uiPriority w:val="9"/>
    <w:rsid w:val="00D225E1"/>
    <w:rPr>
      <w:b/>
    </w:rPr>
  </w:style>
  <w:style w:type="paragraph" w:styleId="Titel">
    <w:name w:val="Title"/>
    <w:basedOn w:val="Standard"/>
    <w:next w:val="Standard"/>
    <w:link w:val="TitelZchn"/>
    <w:uiPriority w:val="10"/>
    <w:qFormat/>
    <w:rsid w:val="005332C2"/>
    <w:pPr>
      <w:jc w:val="center"/>
    </w:pPr>
    <w:rPr>
      <w:b/>
      <w:sz w:val="44"/>
      <w:szCs w:val="44"/>
    </w:rPr>
  </w:style>
  <w:style w:type="character" w:styleId="TitelZchn" w:customStyle="1">
    <w:name w:val="Titel Zchn"/>
    <w:basedOn w:val="Absatz-Standardschriftart"/>
    <w:link w:val="Titel"/>
    <w:uiPriority w:val="10"/>
    <w:rsid w:val="005332C2"/>
    <w:rPr>
      <w:b/>
      <w:sz w:val="44"/>
      <w:szCs w:val="44"/>
    </w:rPr>
  </w:style>
  <w:style w:type="paragraph" w:styleId="Untertitel">
    <w:name w:val="Subtitle"/>
    <w:basedOn w:val="Standard"/>
    <w:next w:val="Standard"/>
    <w:link w:val="UntertitelZchn"/>
    <w:uiPriority w:val="11"/>
    <w:qFormat/>
    <w:rsid w:val="005332C2"/>
    <w:pPr>
      <w:numPr>
        <w:ilvl w:val="1"/>
      </w:numPr>
    </w:pPr>
    <w:rPr>
      <w:rFonts w:eastAsiaTheme="minorEastAsia"/>
      <w:color w:val="5A5A5A" w:themeColor="text1" w:themeTint="A5"/>
      <w:spacing w:val="15"/>
      <w:sz w:val="16"/>
      <w:szCs w:val="16"/>
    </w:rPr>
  </w:style>
  <w:style w:type="character" w:styleId="UntertitelZchn" w:customStyle="1">
    <w:name w:val="Untertitel Zchn"/>
    <w:basedOn w:val="Absatz-Standardschriftart"/>
    <w:link w:val="Untertitel"/>
    <w:uiPriority w:val="11"/>
    <w:rsid w:val="005332C2"/>
    <w:rPr>
      <w:rFonts w:eastAsiaTheme="minorEastAsia"/>
      <w:color w:val="5A5A5A" w:themeColor="text1" w:themeTint="A5"/>
      <w:spacing w:val="15"/>
      <w:sz w:val="16"/>
      <w:szCs w:val="16"/>
    </w:rPr>
  </w:style>
  <w:style w:type="paragraph" w:styleId="Inhaltsverzeichnisberschrift">
    <w:name w:val="TOC Heading"/>
    <w:basedOn w:val="berschrift1"/>
    <w:next w:val="Standard"/>
    <w:uiPriority w:val="39"/>
    <w:unhideWhenUsed/>
    <w:qFormat/>
    <w:rsid w:val="005332C2"/>
    <w:pPr>
      <w:numPr>
        <w:numId w:val="0"/>
      </w:numPr>
      <w:spacing w:after="0"/>
      <w:outlineLvl w:val="9"/>
    </w:pPr>
    <w:rPr>
      <w:rFonts w:asciiTheme="majorHAnsi" w:hAnsiTheme="majorHAnsi" w:eastAsiaTheme="majorEastAsia" w:cstheme="majorBidi"/>
      <w:color w:val="000000" w:themeColor="text1"/>
      <w:sz w:val="32"/>
      <w:szCs w:val="32"/>
      <w:lang w:eastAsia="de-DE"/>
    </w:rPr>
  </w:style>
  <w:style w:type="paragraph" w:styleId="Kopfzeile">
    <w:name w:val="header"/>
    <w:aliases w:val="SV"/>
    <w:basedOn w:val="Standard"/>
    <w:link w:val="KopfzeileZchn"/>
    <w:unhideWhenUsed/>
    <w:rsid w:val="00D52182"/>
    <w:pPr>
      <w:tabs>
        <w:tab w:val="center" w:pos="4536"/>
        <w:tab w:val="right" w:pos="9072"/>
      </w:tabs>
      <w:spacing w:after="0" w:line="240" w:lineRule="auto"/>
    </w:pPr>
  </w:style>
  <w:style w:type="character" w:styleId="KopfzeileZchn" w:customStyle="1">
    <w:name w:val="Kopfzeile Zchn"/>
    <w:aliases w:val="SV Zchn"/>
    <w:basedOn w:val="Absatz-Standardschriftart"/>
    <w:link w:val="Kopfzeile"/>
    <w:rsid w:val="00D52182"/>
  </w:style>
  <w:style w:type="paragraph" w:styleId="Fuzeile">
    <w:name w:val="footer"/>
    <w:basedOn w:val="Standard"/>
    <w:link w:val="FuzeileZchn"/>
    <w:unhideWhenUsed/>
    <w:rsid w:val="00D52182"/>
    <w:pPr>
      <w:tabs>
        <w:tab w:val="center" w:pos="4536"/>
        <w:tab w:val="right" w:pos="9072"/>
      </w:tabs>
      <w:spacing w:after="0" w:line="240" w:lineRule="auto"/>
    </w:pPr>
  </w:style>
  <w:style w:type="character" w:styleId="FuzeileZchn" w:customStyle="1">
    <w:name w:val="Fußzeile Zchn"/>
    <w:basedOn w:val="Absatz-Standardschriftart"/>
    <w:link w:val="Fuzeile"/>
    <w:rsid w:val="00D52182"/>
  </w:style>
  <w:style w:type="paragraph" w:styleId="Verzeichnis1">
    <w:name w:val="toc 1"/>
    <w:basedOn w:val="Standard"/>
    <w:next w:val="Standard"/>
    <w:autoRedefine/>
    <w:uiPriority w:val="39"/>
    <w:unhideWhenUsed/>
    <w:rsid w:val="003D683E"/>
    <w:pPr>
      <w:tabs>
        <w:tab w:val="left" w:pos="660"/>
        <w:tab w:val="right" w:leader="dot" w:pos="9062"/>
      </w:tabs>
      <w:spacing w:after="100"/>
    </w:pPr>
    <w:rPr>
      <w:b/>
      <w:noProof/>
    </w:rPr>
  </w:style>
  <w:style w:type="paragraph" w:styleId="Verzeichnis2">
    <w:name w:val="toc 2"/>
    <w:basedOn w:val="Standard"/>
    <w:next w:val="Standard"/>
    <w:autoRedefine/>
    <w:uiPriority w:val="39"/>
    <w:unhideWhenUsed/>
    <w:rsid w:val="004746F7"/>
    <w:pPr>
      <w:tabs>
        <w:tab w:val="left" w:pos="1100"/>
        <w:tab w:val="right" w:leader="dot" w:pos="9062"/>
      </w:tabs>
      <w:spacing w:after="100"/>
      <w:ind w:left="220"/>
    </w:pPr>
  </w:style>
  <w:style w:type="character" w:styleId="Hyperlink">
    <w:name w:val="Hyperlink"/>
    <w:basedOn w:val="Absatz-Standardschriftart"/>
    <w:uiPriority w:val="99"/>
    <w:unhideWhenUsed/>
    <w:rsid w:val="00D52182"/>
    <w:rPr>
      <w:color w:val="0563C1" w:themeColor="hyperlink"/>
      <w:u w:val="single"/>
    </w:rPr>
  </w:style>
  <w:style w:type="paragraph" w:styleId="Default" w:customStyle="1">
    <w:name w:val="Default"/>
    <w:rsid w:val="00A1247D"/>
    <w:pPr>
      <w:autoSpaceDE w:val="0"/>
      <w:autoSpaceDN w:val="0"/>
      <w:adjustRightInd w:val="0"/>
      <w:spacing w:after="0" w:line="240" w:lineRule="auto"/>
    </w:pPr>
    <w:rPr>
      <w:rFonts w:ascii="Tahoma" w:hAnsi="Tahoma" w:cs="Tahoma"/>
      <w:color w:val="000000"/>
      <w:sz w:val="24"/>
      <w:szCs w:val="24"/>
    </w:rPr>
  </w:style>
  <w:style w:type="paragraph" w:styleId="StandardWeb">
    <w:name w:val="Normal (Web)"/>
    <w:basedOn w:val="Standard"/>
    <w:uiPriority w:val="99"/>
    <w:unhideWhenUsed/>
    <w:rsid w:val="00157866"/>
    <w:pPr>
      <w:spacing w:before="100" w:beforeAutospacing="1" w:after="100" w:afterAutospacing="1" w:line="240" w:lineRule="auto"/>
    </w:pPr>
    <w:rPr>
      <w:rFonts w:ascii="Times New Roman" w:hAnsi="Times New Roman" w:eastAsia="Times New Roman" w:cs="Times New Roman"/>
      <w:sz w:val="24"/>
      <w:szCs w:val="24"/>
      <w:lang w:eastAsia="de-DE"/>
    </w:rPr>
  </w:style>
  <w:style w:type="character" w:styleId="Kommentarzeichen">
    <w:name w:val="annotation reference"/>
    <w:basedOn w:val="Absatz-Standardschriftart"/>
    <w:uiPriority w:val="99"/>
    <w:semiHidden/>
    <w:unhideWhenUsed/>
    <w:rsid w:val="002163DC"/>
    <w:rPr>
      <w:sz w:val="16"/>
      <w:szCs w:val="16"/>
    </w:rPr>
  </w:style>
  <w:style w:type="paragraph" w:styleId="Kommentartext">
    <w:name w:val="annotation text"/>
    <w:basedOn w:val="Standard"/>
    <w:link w:val="KommentartextZchn"/>
    <w:uiPriority w:val="99"/>
    <w:semiHidden/>
    <w:unhideWhenUsed/>
    <w:rsid w:val="002163DC"/>
    <w:pPr>
      <w:spacing w:line="240" w:lineRule="auto"/>
    </w:pPr>
    <w:rPr>
      <w:sz w:val="20"/>
      <w:szCs w:val="20"/>
    </w:rPr>
  </w:style>
  <w:style w:type="character" w:styleId="KommentartextZchn" w:customStyle="1">
    <w:name w:val="Kommentartext Zchn"/>
    <w:basedOn w:val="Absatz-Standardschriftart"/>
    <w:link w:val="Kommentartext"/>
    <w:uiPriority w:val="99"/>
    <w:semiHidden/>
    <w:rsid w:val="002163DC"/>
    <w:rPr>
      <w:sz w:val="20"/>
      <w:szCs w:val="20"/>
    </w:rPr>
  </w:style>
  <w:style w:type="paragraph" w:styleId="Kommentarthema">
    <w:name w:val="annotation subject"/>
    <w:basedOn w:val="Kommentartext"/>
    <w:next w:val="Kommentartext"/>
    <w:link w:val="KommentarthemaZchn"/>
    <w:uiPriority w:val="99"/>
    <w:semiHidden/>
    <w:unhideWhenUsed/>
    <w:rsid w:val="002163DC"/>
    <w:rPr>
      <w:b/>
      <w:bCs/>
    </w:rPr>
  </w:style>
  <w:style w:type="character" w:styleId="KommentarthemaZchn" w:customStyle="1">
    <w:name w:val="Kommentarthema Zchn"/>
    <w:basedOn w:val="KommentartextZchn"/>
    <w:link w:val="Kommentarthema"/>
    <w:uiPriority w:val="99"/>
    <w:semiHidden/>
    <w:rsid w:val="002163DC"/>
    <w:rPr>
      <w:b/>
      <w:bCs/>
      <w:sz w:val="20"/>
      <w:szCs w:val="20"/>
    </w:rPr>
  </w:style>
  <w:style w:type="paragraph" w:styleId="Sprechblasentext">
    <w:name w:val="Balloon Text"/>
    <w:basedOn w:val="Standard"/>
    <w:link w:val="SprechblasentextZchn"/>
    <w:uiPriority w:val="99"/>
    <w:semiHidden/>
    <w:unhideWhenUsed/>
    <w:rsid w:val="002163DC"/>
    <w:pPr>
      <w:spacing w:after="0" w:line="240" w:lineRule="auto"/>
    </w:pPr>
    <w:rPr>
      <w:rFonts w:ascii="Segoe UI" w:hAnsi="Segoe UI" w:cs="Segoe UI"/>
      <w:sz w:val="18"/>
      <w:szCs w:val="18"/>
    </w:rPr>
  </w:style>
  <w:style w:type="character" w:styleId="SprechblasentextZchn" w:customStyle="1">
    <w:name w:val="Sprechblasentext Zchn"/>
    <w:basedOn w:val="Absatz-Standardschriftart"/>
    <w:link w:val="Sprechblasentext"/>
    <w:uiPriority w:val="99"/>
    <w:semiHidden/>
    <w:rsid w:val="002163DC"/>
    <w:rPr>
      <w:rFonts w:ascii="Segoe UI" w:hAnsi="Segoe UI" w:cs="Segoe UI"/>
      <w:sz w:val="18"/>
      <w:szCs w:val="18"/>
    </w:rPr>
  </w:style>
  <w:style w:type="paragraph" w:styleId="Funotentext">
    <w:name w:val="footnote text"/>
    <w:basedOn w:val="Standard"/>
    <w:link w:val="FunotentextZchn"/>
    <w:uiPriority w:val="99"/>
    <w:unhideWhenUsed/>
    <w:rsid w:val="00C734F5"/>
    <w:pPr>
      <w:spacing w:after="0" w:line="240" w:lineRule="auto"/>
    </w:pPr>
    <w:rPr>
      <w:sz w:val="20"/>
      <w:szCs w:val="20"/>
    </w:rPr>
  </w:style>
  <w:style w:type="character" w:styleId="FunotentextZchn" w:customStyle="1">
    <w:name w:val="Fußnotentext Zchn"/>
    <w:basedOn w:val="Absatz-Standardschriftart"/>
    <w:link w:val="Funotentext"/>
    <w:uiPriority w:val="99"/>
    <w:rsid w:val="00C734F5"/>
    <w:rPr>
      <w:sz w:val="20"/>
      <w:szCs w:val="20"/>
    </w:rPr>
  </w:style>
  <w:style w:type="character" w:styleId="Funotenzeichen">
    <w:name w:val="footnote reference"/>
    <w:basedOn w:val="Absatz-Standardschriftart"/>
    <w:uiPriority w:val="99"/>
    <w:semiHidden/>
    <w:unhideWhenUsed/>
    <w:rsid w:val="00C734F5"/>
    <w:rPr>
      <w:vertAlign w:val="superscript"/>
    </w:rPr>
  </w:style>
  <w:style w:type="table" w:styleId="Tabellenraster">
    <w:name w:val="Table Grid"/>
    <w:basedOn w:val="NormaleTabelle"/>
    <w:uiPriority w:val="39"/>
    <w:rsid w:val="00652172"/>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itternetztabelle1hellAkzent3">
    <w:name w:val="Grid Table 1 Light Accent 3"/>
    <w:basedOn w:val="NormaleTabelle"/>
    <w:uiPriority w:val="46"/>
    <w:rsid w:val="00652172"/>
    <w:pPr>
      <w:spacing w:after="0" w:line="240" w:lineRule="auto"/>
    </w:pPr>
    <w:tblPr>
      <w:tblStyleRowBandSize w:val="1"/>
      <w:tblStyleColBandSize w:val="1"/>
      <w:tblBorders>
        <w:top w:val="single" w:color="DBDBDB" w:themeColor="accent3" w:themeTint="66" w:sz="4" w:space="0"/>
        <w:left w:val="single" w:color="DBDBDB" w:themeColor="accent3" w:themeTint="66" w:sz="4" w:space="0"/>
        <w:bottom w:val="single" w:color="DBDBDB" w:themeColor="accent3" w:themeTint="66" w:sz="4" w:space="0"/>
        <w:right w:val="single" w:color="DBDBDB" w:themeColor="accent3" w:themeTint="66" w:sz="4" w:space="0"/>
        <w:insideH w:val="single" w:color="DBDBDB" w:themeColor="accent3" w:themeTint="66" w:sz="4" w:space="0"/>
        <w:insideV w:val="single" w:color="DBDBDB" w:themeColor="accent3" w:themeTint="66"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2" w:space="0"/>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54CE4"/>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paragraph" w:styleId="Verzeichnis3">
    <w:name w:val="toc 3"/>
    <w:basedOn w:val="Standard"/>
    <w:next w:val="Standard"/>
    <w:autoRedefine/>
    <w:uiPriority w:val="39"/>
    <w:unhideWhenUsed/>
    <w:rsid w:val="00011A16"/>
    <w:pPr>
      <w:tabs>
        <w:tab w:val="right" w:leader="dot" w:pos="9062"/>
      </w:tabs>
      <w:spacing w:after="100"/>
      <w:ind w:left="284"/>
    </w:pPr>
  </w:style>
  <w:style w:type="paragraph" w:styleId="Beschriftung">
    <w:name w:val="caption"/>
    <w:basedOn w:val="Standard"/>
    <w:next w:val="Standard"/>
    <w:uiPriority w:val="35"/>
    <w:unhideWhenUsed/>
    <w:qFormat/>
    <w:rsid w:val="006D1067"/>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CB0F77"/>
    <w:rPr>
      <w:color w:val="954F72" w:themeColor="followedHyperlink"/>
      <w:u w:val="single"/>
    </w:rPr>
  </w:style>
  <w:style w:type="paragraph" w:styleId="MEIItem1" w:customStyle="1">
    <w:name w:val="MEI_Item1"/>
    <w:autoRedefine/>
    <w:rsid w:val="00B665D6"/>
    <w:pPr>
      <w:keepLines/>
      <w:numPr>
        <w:numId w:val="7"/>
      </w:numPr>
      <w:tabs>
        <w:tab w:val="left" w:pos="284"/>
      </w:tabs>
      <w:spacing w:before="120" w:after="120" w:line="360" w:lineRule="auto"/>
      <w:contextualSpacing/>
      <w:jc w:val="both"/>
    </w:pPr>
    <w:rPr>
      <w:rFonts w:ascii="Arial" w:hAnsi="Arial" w:eastAsia="Times New Roman" w:cs="Times New Roman"/>
      <w:sz w:val="20"/>
      <w:szCs w:val="20"/>
      <w:lang w:eastAsia="de-DE"/>
    </w:rPr>
  </w:style>
  <w:style w:type="paragraph" w:styleId="Standardtext" w:customStyle="1">
    <w:name w:val="Standardtext"/>
    <w:basedOn w:val="Standard"/>
    <w:rsid w:val="008976ED"/>
    <w:pPr>
      <w:widowControl w:val="0"/>
      <w:tabs>
        <w:tab w:val="left" w:pos="1985"/>
        <w:tab w:val="left" w:pos="2268"/>
      </w:tabs>
      <w:suppressAutoHyphens/>
      <w:spacing w:after="120" w:line="260" w:lineRule="exact"/>
      <w:ind w:left="1134"/>
    </w:pPr>
    <w:rPr>
      <w:rFonts w:ascii="Arial" w:hAnsi="Arial" w:eastAsia="Times New Roman" w:cs="Times New Roman"/>
      <w:szCs w:val="20"/>
      <w:lang w:eastAsia="ar-SA"/>
    </w:rPr>
  </w:style>
  <w:style w:type="character" w:styleId="Erwhnung">
    <w:name w:val="Mention"/>
    <w:basedOn w:val="Absatz-Standardschriftart"/>
    <w:uiPriority w:val="99"/>
    <w:semiHidden/>
    <w:unhideWhenUsed/>
    <w:rsid w:val="008976ED"/>
    <w:rPr>
      <w:color w:val="2B579A"/>
      <w:shd w:val="clear" w:color="auto" w:fill="E6E6E6"/>
    </w:rPr>
  </w:style>
  <w:style w:type="character" w:styleId="Fett">
    <w:name w:val="Strong"/>
    <w:qFormat/>
    <w:rsid w:val="00ED246D"/>
    <w:rPr>
      <w:b/>
      <w:bCs/>
    </w:rPr>
  </w:style>
  <w:style w:type="paragraph" w:styleId="Tabellentext" w:customStyle="1">
    <w:name w:val="Tabellentext"/>
    <w:basedOn w:val="Standard"/>
    <w:rsid w:val="00ED246D"/>
    <w:pPr>
      <w:tabs>
        <w:tab w:val="left" w:pos="357"/>
        <w:tab w:val="left" w:pos="709"/>
      </w:tabs>
      <w:spacing w:before="40" w:after="40" w:line="240" w:lineRule="auto"/>
    </w:pPr>
    <w:rPr>
      <w:rFonts w:ascii="Arial" w:hAnsi="Arial" w:eastAsia="Times New Roman" w:cs="Times New Roman"/>
      <w:sz w:val="24"/>
      <w:szCs w:val="20"/>
      <w:lang w:eastAsia="de-DE"/>
    </w:rPr>
  </w:style>
  <w:style w:type="paragraph" w:styleId="Flietext" w:customStyle="1">
    <w:name w:val="Fließtext"/>
    <w:basedOn w:val="Standard"/>
    <w:link w:val="FlietextZchn"/>
    <w:rsid w:val="00ED246D"/>
    <w:pPr>
      <w:tabs>
        <w:tab w:val="left" w:pos="3045"/>
      </w:tabs>
      <w:spacing w:before="60" w:after="100" w:line="240" w:lineRule="auto"/>
      <w:ind w:left="2693"/>
    </w:pPr>
    <w:rPr>
      <w:rFonts w:ascii="Arial" w:hAnsi="Arial" w:eastAsia="Times New Roman" w:cs="Times New Roman"/>
      <w:sz w:val="24"/>
      <w:szCs w:val="20"/>
      <w:lang w:eastAsia="de-DE"/>
    </w:rPr>
  </w:style>
  <w:style w:type="character" w:styleId="FlietextZchn" w:customStyle="1">
    <w:name w:val="Fließtext Zchn"/>
    <w:basedOn w:val="Absatz-Standardschriftart"/>
    <w:link w:val="Flietext"/>
    <w:rsid w:val="00ED246D"/>
    <w:rPr>
      <w:rFonts w:ascii="Arial" w:hAnsi="Arial" w:eastAsia="Times New Roman" w:cs="Times New Roman"/>
      <w:sz w:val="24"/>
      <w:szCs w:val="20"/>
      <w:lang w:eastAsia="de-DE"/>
    </w:rPr>
  </w:style>
  <w:style w:type="paragraph" w:styleId="Signalwort" w:customStyle="1">
    <w:name w:val="Signalwort"/>
    <w:basedOn w:val="Standard"/>
    <w:next w:val="Standard"/>
    <w:rsid w:val="00EA237D"/>
    <w:pPr>
      <w:tabs>
        <w:tab w:val="left" w:pos="357"/>
        <w:tab w:val="left" w:pos="709"/>
      </w:tabs>
      <w:spacing w:before="120" w:after="120" w:line="240" w:lineRule="auto"/>
    </w:pPr>
    <w:rPr>
      <w:rFonts w:ascii="Arial" w:hAnsi="Arial" w:eastAsia="Times New Roman" w:cs="Times New Roman"/>
      <w:b/>
      <w:caps/>
      <w:sz w:val="24"/>
      <w:szCs w:val="20"/>
      <w:lang w:eastAsia="de-DE"/>
    </w:rPr>
  </w:style>
  <w:style w:type="paragraph" w:styleId="SiSymbol" w:customStyle="1">
    <w:name w:val="Si Symbol"/>
    <w:basedOn w:val="Standard"/>
    <w:rsid w:val="00EA237D"/>
    <w:pPr>
      <w:numPr>
        <w:numId w:val="9"/>
      </w:numPr>
      <w:tabs>
        <w:tab w:val="clear" w:pos="1070"/>
        <w:tab w:val="left" w:pos="357"/>
        <w:tab w:val="left" w:pos="709"/>
      </w:tabs>
      <w:spacing w:before="120" w:after="120" w:line="240" w:lineRule="auto"/>
      <w:ind w:left="0" w:firstLine="0"/>
      <w:jc w:val="center"/>
    </w:pPr>
    <w:rPr>
      <w:rFonts w:ascii="Arial" w:hAnsi="Arial" w:eastAsia="Times New Roman" w:cs="Times New Roman"/>
      <w:sz w:val="24"/>
      <w:szCs w:val="20"/>
      <w:lang w:eastAsia="de-DE"/>
    </w:rPr>
  </w:style>
  <w:style w:type="paragraph" w:styleId="UL-1" w:customStyle="1">
    <w:name w:val="UL-1"/>
    <w:basedOn w:val="Standard"/>
    <w:rsid w:val="00241AA8"/>
    <w:pPr>
      <w:numPr>
        <w:numId w:val="10"/>
      </w:numPr>
      <w:spacing w:after="40" w:line="240" w:lineRule="auto"/>
    </w:pPr>
    <w:rPr>
      <w:rFonts w:ascii="Arial" w:hAnsi="Arial" w:eastAsia="Times New Roman" w:cs="Times New Roman"/>
      <w:sz w:val="24"/>
      <w:szCs w:val="20"/>
      <w:lang w:eastAsia="de-DE"/>
    </w:rPr>
  </w:style>
  <w:style w:type="paragraph" w:styleId="Tabellentextzentriert" w:customStyle="1">
    <w:name w:val="Tabellentext zentriert"/>
    <w:basedOn w:val="Tabellentext"/>
    <w:rsid w:val="009A4B5C"/>
    <w:pPr>
      <w:numPr>
        <w:numId w:val="12"/>
      </w:numPr>
      <w:tabs>
        <w:tab w:val="clear" w:pos="3408"/>
      </w:tabs>
      <w:ind w:left="0" w:firstLine="0"/>
      <w:jc w:val="center"/>
    </w:pPr>
  </w:style>
  <w:style w:type="paragraph" w:styleId="Text1" w:customStyle="1">
    <w:name w:val="Text_1"/>
    <w:basedOn w:val="Standard"/>
    <w:next w:val="Standard"/>
    <w:rsid w:val="00447988"/>
    <w:pPr>
      <w:widowControl w:val="0"/>
      <w:tabs>
        <w:tab w:val="left" w:pos="1418"/>
      </w:tabs>
      <w:suppressAutoHyphens/>
      <w:spacing w:after="0" w:line="240" w:lineRule="auto"/>
      <w:ind w:left="1135" w:right="1134" w:hanging="284"/>
    </w:pPr>
    <w:rPr>
      <w:rFonts w:ascii="Arial" w:hAnsi="Arial" w:eastAsia="Times New Roman" w:cs="Times New Roman"/>
      <w:sz w:val="20"/>
      <w:szCs w:val="20"/>
      <w:lang w:eastAsia="ar-SA"/>
    </w:rPr>
  </w:style>
  <w:style w:type="paragraph" w:styleId="Text2" w:customStyle="1">
    <w:name w:val="Text_2"/>
    <w:basedOn w:val="Text1"/>
    <w:next w:val="Standard"/>
    <w:rsid w:val="00447988"/>
    <w:pPr>
      <w:tabs>
        <w:tab w:val="left" w:pos="0"/>
      </w:tabs>
      <w:ind w:left="1418" w:right="567"/>
    </w:pPr>
  </w:style>
  <w:style w:type="paragraph" w:styleId="Tab-UL-1" w:customStyle="1">
    <w:name w:val="Tab-UL-1"/>
    <w:basedOn w:val="Standard"/>
    <w:rsid w:val="00447988"/>
    <w:pPr>
      <w:numPr>
        <w:numId w:val="14"/>
      </w:numPr>
      <w:spacing w:after="40" w:line="240" w:lineRule="auto"/>
    </w:pPr>
    <w:rPr>
      <w:rFonts w:ascii="Arial" w:hAnsi="Arial" w:eastAsia="Times New Roman" w:cs="Times New Roman"/>
      <w:sz w:val="24"/>
      <w:szCs w:val="20"/>
      <w:lang w:eastAsia="de-DE"/>
    </w:rPr>
  </w:style>
  <w:style w:type="paragraph" w:styleId="UL-2" w:customStyle="1">
    <w:name w:val="UL-2"/>
    <w:basedOn w:val="UL-1"/>
    <w:rsid w:val="0068675D"/>
    <w:pPr>
      <w:numPr>
        <w:numId w:val="15"/>
      </w:numPr>
      <w:spacing w:after="0"/>
    </w:pPr>
  </w:style>
  <w:style w:type="paragraph" w:styleId="Reaktion" w:customStyle="1">
    <w:name w:val="Reaktion"/>
    <w:basedOn w:val="Standard"/>
    <w:rsid w:val="0068675D"/>
    <w:pPr>
      <w:numPr>
        <w:numId w:val="17"/>
      </w:numPr>
      <w:spacing w:after="60" w:line="240" w:lineRule="auto"/>
    </w:pPr>
    <w:rPr>
      <w:rFonts w:ascii="Arial" w:hAnsi="Arial" w:eastAsia="Times New Roman" w:cs="Times New Roman"/>
      <w:sz w:val="24"/>
      <w:szCs w:val="20"/>
      <w:lang w:eastAsia="de-DE"/>
    </w:rPr>
  </w:style>
  <w:style w:type="paragraph" w:styleId="OL-1" w:customStyle="1">
    <w:name w:val="OL-1."/>
    <w:basedOn w:val="Standard"/>
    <w:rsid w:val="0068675D"/>
    <w:pPr>
      <w:numPr>
        <w:numId w:val="16"/>
      </w:numPr>
      <w:spacing w:before="40" w:after="40" w:line="240" w:lineRule="auto"/>
    </w:pPr>
    <w:rPr>
      <w:rFonts w:ascii="Arial" w:hAnsi="Arial" w:eastAsia="Times New Roman" w:cs="Times New Roman"/>
      <w:sz w:val="24"/>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2672">
      <w:bodyDiv w:val="1"/>
      <w:marLeft w:val="0"/>
      <w:marRight w:val="0"/>
      <w:marTop w:val="0"/>
      <w:marBottom w:val="0"/>
      <w:divBdr>
        <w:top w:val="none" w:sz="0" w:space="0" w:color="auto"/>
        <w:left w:val="none" w:sz="0" w:space="0" w:color="auto"/>
        <w:bottom w:val="none" w:sz="0" w:space="0" w:color="auto"/>
        <w:right w:val="none" w:sz="0" w:space="0" w:color="auto"/>
      </w:divBdr>
    </w:div>
    <w:div w:id="107093075">
      <w:bodyDiv w:val="1"/>
      <w:marLeft w:val="0"/>
      <w:marRight w:val="0"/>
      <w:marTop w:val="0"/>
      <w:marBottom w:val="0"/>
      <w:divBdr>
        <w:top w:val="none" w:sz="0" w:space="0" w:color="auto"/>
        <w:left w:val="none" w:sz="0" w:space="0" w:color="auto"/>
        <w:bottom w:val="none" w:sz="0" w:space="0" w:color="auto"/>
        <w:right w:val="none" w:sz="0" w:space="0" w:color="auto"/>
      </w:divBdr>
    </w:div>
    <w:div w:id="147091917">
      <w:bodyDiv w:val="1"/>
      <w:marLeft w:val="0"/>
      <w:marRight w:val="0"/>
      <w:marTop w:val="0"/>
      <w:marBottom w:val="0"/>
      <w:divBdr>
        <w:top w:val="none" w:sz="0" w:space="0" w:color="auto"/>
        <w:left w:val="none" w:sz="0" w:space="0" w:color="auto"/>
        <w:bottom w:val="none" w:sz="0" w:space="0" w:color="auto"/>
        <w:right w:val="none" w:sz="0" w:space="0" w:color="auto"/>
      </w:divBdr>
    </w:div>
    <w:div w:id="730857648">
      <w:bodyDiv w:val="1"/>
      <w:marLeft w:val="0"/>
      <w:marRight w:val="0"/>
      <w:marTop w:val="0"/>
      <w:marBottom w:val="0"/>
      <w:divBdr>
        <w:top w:val="none" w:sz="0" w:space="0" w:color="auto"/>
        <w:left w:val="none" w:sz="0" w:space="0" w:color="auto"/>
        <w:bottom w:val="none" w:sz="0" w:space="0" w:color="auto"/>
        <w:right w:val="none" w:sz="0" w:space="0" w:color="auto"/>
      </w:divBdr>
    </w:div>
    <w:div w:id="809052205">
      <w:bodyDiv w:val="1"/>
      <w:marLeft w:val="0"/>
      <w:marRight w:val="0"/>
      <w:marTop w:val="0"/>
      <w:marBottom w:val="0"/>
      <w:divBdr>
        <w:top w:val="none" w:sz="0" w:space="0" w:color="auto"/>
        <w:left w:val="none" w:sz="0" w:space="0" w:color="auto"/>
        <w:bottom w:val="none" w:sz="0" w:space="0" w:color="auto"/>
        <w:right w:val="none" w:sz="0" w:space="0" w:color="auto"/>
      </w:divBdr>
    </w:div>
    <w:div w:id="965500242">
      <w:bodyDiv w:val="1"/>
      <w:marLeft w:val="0"/>
      <w:marRight w:val="0"/>
      <w:marTop w:val="0"/>
      <w:marBottom w:val="0"/>
      <w:divBdr>
        <w:top w:val="none" w:sz="0" w:space="0" w:color="auto"/>
        <w:left w:val="none" w:sz="0" w:space="0" w:color="auto"/>
        <w:bottom w:val="none" w:sz="0" w:space="0" w:color="auto"/>
        <w:right w:val="none" w:sz="0" w:space="0" w:color="auto"/>
      </w:divBdr>
    </w:div>
    <w:div w:id="977756759">
      <w:bodyDiv w:val="1"/>
      <w:marLeft w:val="0"/>
      <w:marRight w:val="0"/>
      <w:marTop w:val="0"/>
      <w:marBottom w:val="0"/>
      <w:divBdr>
        <w:top w:val="none" w:sz="0" w:space="0" w:color="auto"/>
        <w:left w:val="none" w:sz="0" w:space="0" w:color="auto"/>
        <w:bottom w:val="none" w:sz="0" w:space="0" w:color="auto"/>
        <w:right w:val="none" w:sz="0" w:space="0" w:color="auto"/>
      </w:divBdr>
    </w:div>
    <w:div w:id="1085346536">
      <w:bodyDiv w:val="1"/>
      <w:marLeft w:val="0"/>
      <w:marRight w:val="0"/>
      <w:marTop w:val="0"/>
      <w:marBottom w:val="0"/>
      <w:divBdr>
        <w:top w:val="none" w:sz="0" w:space="0" w:color="auto"/>
        <w:left w:val="none" w:sz="0" w:space="0" w:color="auto"/>
        <w:bottom w:val="none" w:sz="0" w:space="0" w:color="auto"/>
        <w:right w:val="none" w:sz="0" w:space="0" w:color="auto"/>
      </w:divBdr>
    </w:div>
    <w:div w:id="1116364784">
      <w:bodyDiv w:val="1"/>
      <w:marLeft w:val="0"/>
      <w:marRight w:val="0"/>
      <w:marTop w:val="0"/>
      <w:marBottom w:val="0"/>
      <w:divBdr>
        <w:top w:val="none" w:sz="0" w:space="0" w:color="auto"/>
        <w:left w:val="none" w:sz="0" w:space="0" w:color="auto"/>
        <w:bottom w:val="none" w:sz="0" w:space="0" w:color="auto"/>
        <w:right w:val="none" w:sz="0" w:space="0" w:color="auto"/>
      </w:divBdr>
    </w:div>
    <w:div w:id="1209144494">
      <w:bodyDiv w:val="1"/>
      <w:marLeft w:val="0"/>
      <w:marRight w:val="0"/>
      <w:marTop w:val="0"/>
      <w:marBottom w:val="0"/>
      <w:divBdr>
        <w:top w:val="none" w:sz="0" w:space="0" w:color="auto"/>
        <w:left w:val="none" w:sz="0" w:space="0" w:color="auto"/>
        <w:bottom w:val="none" w:sz="0" w:space="0" w:color="auto"/>
        <w:right w:val="none" w:sz="0" w:space="0" w:color="auto"/>
      </w:divBdr>
    </w:div>
    <w:div w:id="1519465156">
      <w:bodyDiv w:val="1"/>
      <w:marLeft w:val="0"/>
      <w:marRight w:val="0"/>
      <w:marTop w:val="0"/>
      <w:marBottom w:val="0"/>
      <w:divBdr>
        <w:top w:val="none" w:sz="0" w:space="0" w:color="auto"/>
        <w:left w:val="none" w:sz="0" w:space="0" w:color="auto"/>
        <w:bottom w:val="none" w:sz="0" w:space="0" w:color="auto"/>
        <w:right w:val="none" w:sz="0" w:space="0" w:color="auto"/>
      </w:divBdr>
    </w:div>
    <w:div w:id="1523516638">
      <w:bodyDiv w:val="1"/>
      <w:marLeft w:val="0"/>
      <w:marRight w:val="0"/>
      <w:marTop w:val="0"/>
      <w:marBottom w:val="0"/>
      <w:divBdr>
        <w:top w:val="none" w:sz="0" w:space="0" w:color="auto"/>
        <w:left w:val="none" w:sz="0" w:space="0" w:color="auto"/>
        <w:bottom w:val="none" w:sz="0" w:space="0" w:color="auto"/>
        <w:right w:val="none" w:sz="0" w:space="0" w:color="auto"/>
      </w:divBdr>
    </w:div>
    <w:div w:id="1539126237">
      <w:bodyDiv w:val="1"/>
      <w:marLeft w:val="0"/>
      <w:marRight w:val="0"/>
      <w:marTop w:val="0"/>
      <w:marBottom w:val="0"/>
      <w:divBdr>
        <w:top w:val="none" w:sz="0" w:space="0" w:color="auto"/>
        <w:left w:val="none" w:sz="0" w:space="0" w:color="auto"/>
        <w:bottom w:val="none" w:sz="0" w:space="0" w:color="auto"/>
        <w:right w:val="none" w:sz="0" w:space="0" w:color="auto"/>
      </w:divBdr>
    </w:div>
    <w:div w:id="1567374864">
      <w:bodyDiv w:val="1"/>
      <w:marLeft w:val="0"/>
      <w:marRight w:val="0"/>
      <w:marTop w:val="0"/>
      <w:marBottom w:val="0"/>
      <w:divBdr>
        <w:top w:val="none" w:sz="0" w:space="0" w:color="auto"/>
        <w:left w:val="none" w:sz="0" w:space="0" w:color="auto"/>
        <w:bottom w:val="none" w:sz="0" w:space="0" w:color="auto"/>
        <w:right w:val="none" w:sz="0" w:space="0" w:color="auto"/>
      </w:divBdr>
    </w:div>
    <w:div w:id="1628507424">
      <w:bodyDiv w:val="1"/>
      <w:marLeft w:val="0"/>
      <w:marRight w:val="0"/>
      <w:marTop w:val="0"/>
      <w:marBottom w:val="0"/>
      <w:divBdr>
        <w:top w:val="none" w:sz="0" w:space="0" w:color="auto"/>
        <w:left w:val="none" w:sz="0" w:space="0" w:color="auto"/>
        <w:bottom w:val="none" w:sz="0" w:space="0" w:color="auto"/>
        <w:right w:val="none" w:sz="0" w:space="0" w:color="auto"/>
      </w:divBdr>
      <w:divsChild>
        <w:div w:id="1112633064">
          <w:marLeft w:val="0"/>
          <w:marRight w:val="0"/>
          <w:marTop w:val="0"/>
          <w:marBottom w:val="0"/>
          <w:divBdr>
            <w:top w:val="none" w:sz="0" w:space="0" w:color="auto"/>
            <w:left w:val="none" w:sz="0" w:space="0" w:color="auto"/>
            <w:bottom w:val="none" w:sz="0" w:space="0" w:color="auto"/>
            <w:right w:val="none" w:sz="0" w:space="0" w:color="auto"/>
          </w:divBdr>
        </w:div>
      </w:divsChild>
    </w:div>
    <w:div w:id="1710914383">
      <w:bodyDiv w:val="1"/>
      <w:marLeft w:val="0"/>
      <w:marRight w:val="0"/>
      <w:marTop w:val="0"/>
      <w:marBottom w:val="0"/>
      <w:divBdr>
        <w:top w:val="none" w:sz="0" w:space="0" w:color="auto"/>
        <w:left w:val="none" w:sz="0" w:space="0" w:color="auto"/>
        <w:bottom w:val="none" w:sz="0" w:space="0" w:color="auto"/>
        <w:right w:val="none" w:sz="0" w:space="0" w:color="auto"/>
      </w:divBdr>
    </w:div>
    <w:div w:id="1778521512">
      <w:bodyDiv w:val="1"/>
      <w:marLeft w:val="0"/>
      <w:marRight w:val="0"/>
      <w:marTop w:val="0"/>
      <w:marBottom w:val="0"/>
      <w:divBdr>
        <w:top w:val="none" w:sz="0" w:space="0" w:color="auto"/>
        <w:left w:val="none" w:sz="0" w:space="0" w:color="auto"/>
        <w:bottom w:val="none" w:sz="0" w:space="0" w:color="auto"/>
        <w:right w:val="none" w:sz="0" w:space="0" w:color="auto"/>
      </w:divBdr>
    </w:div>
    <w:div w:id="1862551388">
      <w:bodyDiv w:val="1"/>
      <w:marLeft w:val="0"/>
      <w:marRight w:val="0"/>
      <w:marTop w:val="0"/>
      <w:marBottom w:val="0"/>
      <w:divBdr>
        <w:top w:val="none" w:sz="0" w:space="0" w:color="auto"/>
        <w:left w:val="none" w:sz="0" w:space="0" w:color="auto"/>
        <w:bottom w:val="none" w:sz="0" w:space="0" w:color="auto"/>
        <w:right w:val="none" w:sz="0" w:space="0" w:color="auto"/>
      </w:divBdr>
      <w:divsChild>
        <w:div w:id="1897860063">
          <w:marLeft w:val="0"/>
          <w:marRight w:val="0"/>
          <w:marTop w:val="0"/>
          <w:marBottom w:val="0"/>
          <w:divBdr>
            <w:top w:val="none" w:sz="0" w:space="0" w:color="auto"/>
            <w:left w:val="none" w:sz="0" w:space="0" w:color="auto"/>
            <w:bottom w:val="none" w:sz="0" w:space="0" w:color="auto"/>
            <w:right w:val="none" w:sz="0" w:space="0" w:color="auto"/>
          </w:divBdr>
        </w:div>
      </w:divsChild>
    </w:div>
    <w:div w:id="1990090196">
      <w:bodyDiv w:val="1"/>
      <w:marLeft w:val="0"/>
      <w:marRight w:val="0"/>
      <w:marTop w:val="0"/>
      <w:marBottom w:val="0"/>
      <w:divBdr>
        <w:top w:val="none" w:sz="0" w:space="0" w:color="auto"/>
        <w:left w:val="none" w:sz="0" w:space="0" w:color="auto"/>
        <w:bottom w:val="none" w:sz="0" w:space="0" w:color="auto"/>
        <w:right w:val="none" w:sz="0" w:space="0" w:color="auto"/>
      </w:divBdr>
    </w:div>
    <w:div w:id="2022850829">
      <w:bodyDiv w:val="1"/>
      <w:marLeft w:val="0"/>
      <w:marRight w:val="0"/>
      <w:marTop w:val="0"/>
      <w:marBottom w:val="0"/>
      <w:divBdr>
        <w:top w:val="none" w:sz="0" w:space="0" w:color="auto"/>
        <w:left w:val="none" w:sz="0" w:space="0" w:color="auto"/>
        <w:bottom w:val="none" w:sz="0" w:space="0" w:color="auto"/>
        <w:right w:val="none" w:sz="0" w:space="0" w:color="auto"/>
      </w:divBdr>
    </w:div>
    <w:div w:id="205462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jpeg" Id="rId13" /><Relationship Type="http://schemas.openxmlformats.org/officeDocument/2006/relationships/header" Target="header1.xml" Id="rId18" /><Relationship Type="http://schemas.openxmlformats.org/officeDocument/2006/relationships/customXml" Target="../customXml/item3.xml" Id="rId3" /><Relationship Type="http://schemas.openxmlformats.org/officeDocument/2006/relationships/footer" Target="footer2.xml" Id="rId21" /><Relationship Type="http://schemas.openxmlformats.org/officeDocument/2006/relationships/settings" Target="settings.xml" Id="rId7" /><Relationship Type="http://schemas.openxmlformats.org/officeDocument/2006/relationships/image" Target="media/image2.jpeg" Id="rId12" /><Relationship Type="http://schemas.openxmlformats.org/officeDocument/2006/relationships/image" Target="media/image5.jpeg" Id="rId17" /><Relationship Type="http://schemas.openxmlformats.org/officeDocument/2006/relationships/customXml" Target="../customXml/item2.xml" Id="rId2" /><Relationship Type="http://schemas.openxmlformats.org/officeDocument/2006/relationships/image" Target="media/image4.jpeg" Id="rId16" /><Relationship Type="http://schemas.openxmlformats.org/officeDocument/2006/relationships/header" Target="header2.xml"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numbering" Target="numbering.xml" Id="rId5" /><Relationship Type="http://schemas.openxmlformats.org/officeDocument/2006/relationships/hyperlink" Target="http://www.essert.com" TargetMode="External" Id="rId15" /><Relationship Type="http://schemas.openxmlformats.org/officeDocument/2006/relationships/theme" Target="theme/theme1.xml" Id="rId23" /><Relationship Type="http://schemas.openxmlformats.org/officeDocument/2006/relationships/endnotes" Target="endnotes.xml" Id="rId10" /><Relationship Type="http://schemas.openxmlformats.org/officeDocument/2006/relationships/footer" Target="footer1.xml"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yperlink" Target="mailto:info@essert.com" TargetMode="External" Id="rId14" /><Relationship Type="http://schemas.openxmlformats.org/officeDocument/2006/relationships/fontTable" Target="fontTable.xml" Id="rId22" /><Relationship Type="http://schemas.openxmlformats.org/officeDocument/2006/relationships/glossaryDocument" Target="/word/glossary/document.xml" Id="R95a61e1fc5214c60"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e\ESSERT%20GmbH_Vorlage%20Bedienungsanleitungen_2017.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5be3274-7e1c-478f-9a23-a3c9febc26ed}"/>
      </w:docPartPr>
      <w:docPartBody>
        <w:p w14:paraId="3FA26801">
          <w:r>
            <w:rPr>
              <w:rStyle w:val="PlaceholderText"/>
            </w:rPr>
            <w:t/>
          </w:r>
        </w:p>
      </w:docPartBody>
    </w:docPart>
  </w:docParts>
</w:glossaryDocument>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noFill/>
        <a:ln w="31750" cap="flat" cmpd="sng" algn="ctr">
          <a:solidFill>
            <a:srgbClr val="5B9BD5"/>
          </a:solidFill>
          <a:prstDash val="solid"/>
          <a:miter lim="800000"/>
          <a:tailEnd type="triangle"/>
        </a:ln>
        <a:effectLst/>
      </a:spPr>
      <a:bodyPr/>
      <a:lstStyle/>
    </a:lnDef>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0FBB76F8F3A0524FB5FB8B4E4CBAFD0A" ma:contentTypeVersion="7" ma:contentTypeDescription="Ein neues Dokument erstellen." ma:contentTypeScope="" ma:versionID="e6213d94526b8f417494da00c9cb58c5">
  <xsd:schema xmlns:xsd="http://www.w3.org/2001/XMLSchema" xmlns:xs="http://www.w3.org/2001/XMLSchema" xmlns:p="http://schemas.microsoft.com/office/2006/metadata/properties" xmlns:ns2="878fd335-9a96-43fd-bea0-e6e81a63622b" targetNamespace="http://schemas.microsoft.com/office/2006/metadata/properties" ma:root="true" ma:fieldsID="9f8767069a8eb0704429ee21e759e0d3" ns2:_="">
    <xsd:import namespace="878fd335-9a96-43fd-bea0-e6e81a6362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8fd335-9a96-43fd-bea0-e6e81a6362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6E95-4A82-4C24-82A9-E24D36B944A0}">
  <ds:schemaRefs>
    <ds:schemaRef ds:uri="http://schemas.microsoft.com/office/2006/metadata/properties"/>
    <ds:schemaRef ds:uri="http://schemas.microsoft.com/office/infopath/2007/PartnerControls"/>
    <ds:schemaRef ds:uri="http://schemas.microsoft.com/sharepoint/v3/fields"/>
  </ds:schemaRefs>
</ds:datastoreItem>
</file>

<file path=customXml/itemProps2.xml><?xml version="1.0" encoding="utf-8"?>
<ds:datastoreItem xmlns:ds="http://schemas.openxmlformats.org/officeDocument/2006/customXml" ds:itemID="{8F762ECA-4D32-4E87-9C1C-DE1AB4AFAF24}"/>
</file>

<file path=customXml/itemProps3.xml><?xml version="1.0" encoding="utf-8"?>
<ds:datastoreItem xmlns:ds="http://schemas.openxmlformats.org/officeDocument/2006/customXml" ds:itemID="{83F6F0EA-61ED-4EE9-9874-D9C06F4CAB36}">
  <ds:schemaRefs>
    <ds:schemaRef ds:uri="http://schemas.microsoft.com/sharepoint/v3/contenttype/forms"/>
  </ds:schemaRefs>
</ds:datastoreItem>
</file>

<file path=customXml/itemProps4.xml><?xml version="1.0" encoding="utf-8"?>
<ds:datastoreItem xmlns:ds="http://schemas.openxmlformats.org/officeDocument/2006/customXml" ds:itemID="{4A299A4C-4A23-45F7-A018-C68BDDEA1DA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ESSERT GmbH_Vorlage Bedienungsanleitungen_2017</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Kahlig</dc:creator>
  <cp:keywords/>
  <dc:description/>
  <cp:lastModifiedBy>Josef Kim</cp:lastModifiedBy>
  <cp:revision>40</cp:revision>
  <cp:lastPrinted>2017-09-05T05:54:00Z</cp:lastPrinted>
  <dcterms:created xsi:type="dcterms:W3CDTF">2018-05-20T14:30:00Z</dcterms:created>
  <dcterms:modified xsi:type="dcterms:W3CDTF">2019-04-10T07:20:02Z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0x0101000FBB76F8F3A0524FB5FB8B4E4CBAFD0A</vt:lpwstr>
  </property>
  <property fmtid="{D5CDD505-2E9C-101B-9397-08002B2CF9AE}" pid="3" name="AuthorIds_UIVersion_1536">
    <vt:lpwstr>26</vt:lpwstr>
  </property>
</Properties>
</file>